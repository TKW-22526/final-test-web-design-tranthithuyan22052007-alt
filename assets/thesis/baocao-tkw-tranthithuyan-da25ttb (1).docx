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BC51" w14:textId="77777777" w:rsidR="00A705BC" w:rsidRPr="00181793" w:rsidRDefault="00A705BC" w:rsidP="00181793">
      <w:pPr>
        <w:jc w:val="center"/>
        <w:rPr>
          <w:sz w:val="30"/>
          <w:szCs w:val="30"/>
        </w:rPr>
      </w:pPr>
      <w:r w:rsidRPr="00181793">
        <w:rPr>
          <w:sz w:val="30"/>
          <w:szCs w:val="30"/>
        </w:rPr>
        <w:t>ĐẠI HỌC TRÀ VINH</w:t>
      </w:r>
    </w:p>
    <w:p w14:paraId="59BB52DB" w14:textId="77777777" w:rsidR="00A705BC" w:rsidRPr="00181793" w:rsidRDefault="00A705BC" w:rsidP="00181793">
      <w:pPr>
        <w:jc w:val="center"/>
        <w:rPr>
          <w:sz w:val="30"/>
          <w:szCs w:val="30"/>
        </w:rPr>
      </w:pPr>
      <w:r w:rsidRPr="00181793">
        <w:rPr>
          <w:sz w:val="30"/>
          <w:szCs w:val="30"/>
        </w:rPr>
        <w:t>TRƯỜNG KỸ THUẬT VÀ CÔNG NGHỆ</w:t>
      </w:r>
    </w:p>
    <w:p w14:paraId="026676D3" w14:textId="77777777" w:rsidR="00A705BC" w:rsidRDefault="00A705BC" w:rsidP="00181793">
      <w:pPr>
        <w:jc w:val="center"/>
        <w:rPr>
          <w:b/>
          <w:sz w:val="30"/>
          <w:szCs w:val="30"/>
        </w:rPr>
      </w:pPr>
      <w:r w:rsidRPr="00AF30EA">
        <w:rPr>
          <w:b/>
          <w:sz w:val="30"/>
          <w:szCs w:val="30"/>
        </w:rPr>
        <w:t>KHOA CÔNG NGHỆ THÔNG TIN</w:t>
      </w:r>
    </w:p>
    <w:p w14:paraId="2FE93945" w14:textId="77777777" w:rsidR="00397034" w:rsidRDefault="00397034" w:rsidP="00181793">
      <w:pPr>
        <w:jc w:val="center"/>
        <w:rPr>
          <w:b/>
          <w:sz w:val="30"/>
          <w:szCs w:val="30"/>
        </w:rPr>
      </w:pPr>
    </w:p>
    <w:p w14:paraId="2146E3E3" w14:textId="77777777" w:rsidR="00DB2AD8" w:rsidRPr="00AF30EA" w:rsidRDefault="00DB2AD8" w:rsidP="00181793">
      <w:pPr>
        <w:jc w:val="center"/>
        <w:rPr>
          <w:b/>
          <w:sz w:val="30"/>
          <w:szCs w:val="30"/>
        </w:rPr>
      </w:pPr>
    </w:p>
    <w:p w14:paraId="37A14173" w14:textId="77777777" w:rsidR="00A705BC" w:rsidRDefault="00AF30EA" w:rsidP="00181793">
      <w:pPr>
        <w:jc w:val="center"/>
      </w:pPr>
      <w:r>
        <w:rPr>
          <w:noProof/>
        </w:rPr>
        <w:drawing>
          <wp:inline distT="0" distB="0" distL="0" distR="0" wp14:anchorId="4D05D815" wp14:editId="743F7E5C">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058A548" w14:textId="77777777" w:rsidR="00DB2AD8" w:rsidRDefault="00DB2AD8" w:rsidP="00181793">
      <w:pPr>
        <w:jc w:val="center"/>
      </w:pPr>
    </w:p>
    <w:p w14:paraId="23C98018" w14:textId="77777777" w:rsidR="00397034" w:rsidRDefault="00397034" w:rsidP="00181793">
      <w:pPr>
        <w:jc w:val="center"/>
      </w:pPr>
    </w:p>
    <w:p w14:paraId="0443D065" w14:textId="77777777" w:rsidR="00A705BC" w:rsidRPr="00A675D2" w:rsidRDefault="00A705BC" w:rsidP="00181793">
      <w:pPr>
        <w:jc w:val="center"/>
        <w:rPr>
          <w:b/>
          <w:sz w:val="30"/>
          <w:szCs w:val="30"/>
        </w:rPr>
      </w:pPr>
      <w:r w:rsidRPr="00A675D2">
        <w:rPr>
          <w:b/>
          <w:sz w:val="30"/>
          <w:szCs w:val="30"/>
        </w:rPr>
        <w:t>ĐỒ ÁN MÔN HỌC</w:t>
      </w:r>
    </w:p>
    <w:p w14:paraId="389E6498" w14:textId="77777777" w:rsidR="00A705BC" w:rsidRDefault="00C77F74" w:rsidP="00181793">
      <w:pPr>
        <w:jc w:val="center"/>
        <w:rPr>
          <w:b/>
          <w:sz w:val="30"/>
          <w:szCs w:val="30"/>
        </w:rPr>
      </w:pPr>
      <w:r>
        <w:rPr>
          <w:b/>
          <w:sz w:val="30"/>
          <w:szCs w:val="30"/>
        </w:rPr>
        <w:t>THIẾT KẾ WEB</w:t>
      </w:r>
    </w:p>
    <w:p w14:paraId="2F85F403" w14:textId="77777777" w:rsidR="00DB2AD8" w:rsidRDefault="00DB2AD8" w:rsidP="00181793">
      <w:pPr>
        <w:jc w:val="center"/>
        <w:rPr>
          <w:b/>
          <w:sz w:val="30"/>
          <w:szCs w:val="30"/>
        </w:rPr>
      </w:pPr>
    </w:p>
    <w:p w14:paraId="40EED3EF" w14:textId="77777777" w:rsidR="00DB2AD8" w:rsidRPr="00A675D2" w:rsidRDefault="00DB2AD8" w:rsidP="00181793">
      <w:pPr>
        <w:jc w:val="center"/>
        <w:rPr>
          <w:b/>
          <w:sz w:val="30"/>
          <w:szCs w:val="30"/>
        </w:rPr>
      </w:pPr>
    </w:p>
    <w:p w14:paraId="25453E2F" w14:textId="77777777" w:rsidR="006F2B84" w:rsidRDefault="006F2B84" w:rsidP="006F2B84">
      <w:pPr>
        <w:jc w:val="center"/>
        <w:rPr>
          <w:b/>
          <w:sz w:val="40"/>
          <w:szCs w:val="40"/>
        </w:rPr>
      </w:pPr>
      <w:r>
        <w:rPr>
          <w:b/>
          <w:sz w:val="40"/>
          <w:szCs w:val="40"/>
        </w:rPr>
        <w:t>THIẾT KẾ WEBSITE CỬ</w:t>
      </w:r>
      <w:r w:rsidR="009A6666">
        <w:rPr>
          <w:b/>
          <w:sz w:val="40"/>
          <w:szCs w:val="40"/>
        </w:rPr>
        <w:t>A HÀNG</w:t>
      </w:r>
      <w:r>
        <w:rPr>
          <w:b/>
          <w:sz w:val="40"/>
          <w:szCs w:val="40"/>
        </w:rPr>
        <w:t xml:space="preserve"> NƯỚC HOA NỮ CAO CẤP AURA PERFUME</w:t>
      </w:r>
    </w:p>
    <w:p w14:paraId="6C6F5A0D" w14:textId="77777777" w:rsidR="00DB2AD8" w:rsidRDefault="00DB2AD8" w:rsidP="00181793">
      <w:pPr>
        <w:jc w:val="center"/>
        <w:rPr>
          <w:b/>
          <w:sz w:val="40"/>
          <w:szCs w:val="40"/>
        </w:rPr>
      </w:pPr>
    </w:p>
    <w:p w14:paraId="06DEA1C8"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351B393B" w14:textId="77777777" w:rsidTr="00F50FA9">
        <w:tc>
          <w:tcPr>
            <w:tcW w:w="2402" w:type="pct"/>
          </w:tcPr>
          <w:p w14:paraId="25F12F47"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30AF846C"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5877DD9A"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097D49E5" w14:textId="77777777" w:rsidR="00E40233" w:rsidRPr="00FA7008" w:rsidRDefault="00E40233" w:rsidP="00FA7008">
            <w:pPr>
              <w:spacing w:before="120" w:after="120" w:line="360" w:lineRule="auto"/>
              <w:ind w:left="360"/>
              <w:rPr>
                <w:sz w:val="28"/>
                <w:szCs w:val="28"/>
              </w:rPr>
            </w:pPr>
            <w:r w:rsidRPr="00FA7008">
              <w:rPr>
                <w:sz w:val="28"/>
                <w:szCs w:val="28"/>
              </w:rPr>
              <w:t xml:space="preserve">Họ tên: </w:t>
            </w:r>
            <w:r w:rsidR="0052283B">
              <w:rPr>
                <w:sz w:val="28"/>
                <w:szCs w:val="28"/>
              </w:rPr>
              <w:t>Trần Thị Thúy An</w:t>
            </w:r>
          </w:p>
          <w:p w14:paraId="26888DB7" w14:textId="77777777" w:rsidR="00E40233" w:rsidRPr="00FA7008" w:rsidRDefault="00E40233" w:rsidP="00FA7008">
            <w:pPr>
              <w:spacing w:before="120" w:after="120" w:line="360" w:lineRule="auto"/>
              <w:ind w:left="360"/>
              <w:rPr>
                <w:sz w:val="28"/>
                <w:szCs w:val="28"/>
              </w:rPr>
            </w:pPr>
            <w:r w:rsidRPr="00FA7008">
              <w:rPr>
                <w:sz w:val="28"/>
                <w:szCs w:val="28"/>
              </w:rPr>
              <w:t xml:space="preserve">Mã số: </w:t>
            </w:r>
            <w:r w:rsidR="0052283B">
              <w:rPr>
                <w:sz w:val="28"/>
                <w:szCs w:val="28"/>
              </w:rPr>
              <w:t>110125004</w:t>
            </w:r>
          </w:p>
          <w:p w14:paraId="5FB16FCF" w14:textId="77777777" w:rsidR="00E40233" w:rsidRPr="00FA7008" w:rsidRDefault="00E40233" w:rsidP="00FA7008">
            <w:pPr>
              <w:spacing w:before="120" w:after="120" w:line="360" w:lineRule="auto"/>
              <w:ind w:left="360"/>
              <w:rPr>
                <w:sz w:val="28"/>
                <w:szCs w:val="28"/>
              </w:rPr>
            </w:pPr>
            <w:r w:rsidRPr="00FA7008">
              <w:rPr>
                <w:sz w:val="28"/>
                <w:szCs w:val="28"/>
              </w:rPr>
              <w:t>Mã lớ</w:t>
            </w:r>
            <w:r w:rsidR="0052283B">
              <w:rPr>
                <w:sz w:val="28"/>
                <w:szCs w:val="28"/>
              </w:rPr>
              <w:t>p: DA25TTB</w:t>
            </w:r>
          </w:p>
        </w:tc>
      </w:tr>
    </w:tbl>
    <w:p w14:paraId="706F6EE3" w14:textId="77777777" w:rsidR="00F55323" w:rsidRDefault="00F55323"/>
    <w:p w14:paraId="7DFDEE3A" w14:textId="77777777" w:rsidR="00DB2AD8" w:rsidRDefault="00DB2AD8" w:rsidP="00397034">
      <w:pPr>
        <w:jc w:val="center"/>
        <w:rPr>
          <w:b/>
          <w:sz w:val="30"/>
          <w:szCs w:val="30"/>
        </w:rPr>
      </w:pPr>
    </w:p>
    <w:p w14:paraId="11A91957" w14:textId="77777777" w:rsidR="00DB2AD8" w:rsidRDefault="00DB2AD8" w:rsidP="00397034">
      <w:pPr>
        <w:jc w:val="center"/>
        <w:rPr>
          <w:b/>
          <w:sz w:val="30"/>
          <w:szCs w:val="30"/>
        </w:rPr>
      </w:pPr>
    </w:p>
    <w:p w14:paraId="1F3DD23C" w14:textId="77777777" w:rsidR="00AE352B" w:rsidRPr="00DE6FBB" w:rsidRDefault="00A655A8" w:rsidP="00397034">
      <w:pPr>
        <w:jc w:val="center"/>
        <w:rPr>
          <w:b/>
          <w:sz w:val="28"/>
          <w:szCs w:val="28"/>
        </w:rPr>
      </w:pPr>
      <w:r>
        <w:rPr>
          <w:b/>
          <w:sz w:val="28"/>
          <w:szCs w:val="28"/>
        </w:rPr>
        <w:t>Vĩnh Long, tháng 7</w:t>
      </w:r>
      <w:r w:rsidR="00AE352B" w:rsidRPr="00DE6FBB">
        <w:rPr>
          <w:b/>
          <w:sz w:val="28"/>
          <w:szCs w:val="28"/>
        </w:rPr>
        <w:t xml:space="preserve"> năm 2026</w:t>
      </w:r>
    </w:p>
    <w:p w14:paraId="21B7010B"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04AFD426" w14:textId="77777777" w:rsidR="00DB2AD8" w:rsidRPr="00181793" w:rsidRDefault="00DB2AD8" w:rsidP="00DB2AD8">
      <w:pPr>
        <w:jc w:val="center"/>
        <w:rPr>
          <w:sz w:val="30"/>
          <w:szCs w:val="30"/>
        </w:rPr>
      </w:pPr>
      <w:r w:rsidRPr="00181793">
        <w:rPr>
          <w:sz w:val="30"/>
          <w:szCs w:val="30"/>
        </w:rPr>
        <w:t>TRƯỜNG KỸ THUẬT VÀ CÔNG NGHỆ</w:t>
      </w:r>
    </w:p>
    <w:p w14:paraId="686A5E6A" w14:textId="77777777" w:rsidR="00DB2AD8" w:rsidRDefault="00DB2AD8" w:rsidP="00DB2AD8">
      <w:pPr>
        <w:jc w:val="center"/>
        <w:rPr>
          <w:b/>
          <w:sz w:val="30"/>
          <w:szCs w:val="30"/>
        </w:rPr>
      </w:pPr>
      <w:r w:rsidRPr="00AF30EA">
        <w:rPr>
          <w:b/>
          <w:sz w:val="30"/>
          <w:szCs w:val="30"/>
        </w:rPr>
        <w:t>KHOA CÔNG NGHỆ THÔNG TIN</w:t>
      </w:r>
    </w:p>
    <w:p w14:paraId="53B4F394" w14:textId="77777777" w:rsidR="00DB2AD8" w:rsidRDefault="00DB2AD8" w:rsidP="00DB2AD8">
      <w:pPr>
        <w:jc w:val="center"/>
        <w:rPr>
          <w:b/>
          <w:sz w:val="30"/>
          <w:szCs w:val="30"/>
        </w:rPr>
      </w:pPr>
    </w:p>
    <w:p w14:paraId="5FF16442" w14:textId="77777777" w:rsidR="00DB2AD8" w:rsidRPr="00AF30EA" w:rsidRDefault="00DB2AD8" w:rsidP="00DB2AD8">
      <w:pPr>
        <w:jc w:val="center"/>
        <w:rPr>
          <w:b/>
          <w:sz w:val="30"/>
          <w:szCs w:val="30"/>
        </w:rPr>
      </w:pPr>
    </w:p>
    <w:p w14:paraId="4AA01C9B"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B763DF9" w14:textId="77777777" w:rsidR="00DB2AD8" w:rsidRDefault="00DB2AD8" w:rsidP="00DB2AD8">
      <w:pPr>
        <w:jc w:val="center"/>
      </w:pPr>
    </w:p>
    <w:p w14:paraId="0234673B" w14:textId="77777777" w:rsidR="00DB2AD8" w:rsidRDefault="00DB2AD8" w:rsidP="00DB2AD8">
      <w:pPr>
        <w:jc w:val="center"/>
      </w:pPr>
    </w:p>
    <w:p w14:paraId="2F68F9F5" w14:textId="77777777" w:rsidR="00C50A2A" w:rsidRPr="00A675D2" w:rsidRDefault="00C50A2A" w:rsidP="00C50A2A">
      <w:pPr>
        <w:jc w:val="center"/>
        <w:rPr>
          <w:b/>
          <w:sz w:val="30"/>
          <w:szCs w:val="30"/>
        </w:rPr>
      </w:pPr>
      <w:r w:rsidRPr="00A675D2">
        <w:rPr>
          <w:b/>
          <w:sz w:val="30"/>
          <w:szCs w:val="30"/>
        </w:rPr>
        <w:t>ĐỒ ÁN MÔN HỌC</w:t>
      </w:r>
    </w:p>
    <w:p w14:paraId="6949F655" w14:textId="77777777" w:rsidR="00C50A2A" w:rsidRDefault="00C50A2A" w:rsidP="00C50A2A">
      <w:pPr>
        <w:jc w:val="center"/>
        <w:rPr>
          <w:b/>
          <w:sz w:val="30"/>
          <w:szCs w:val="30"/>
        </w:rPr>
      </w:pPr>
      <w:r>
        <w:rPr>
          <w:b/>
          <w:sz w:val="30"/>
          <w:szCs w:val="30"/>
        </w:rPr>
        <w:t>THIẾT KẾ WEB</w:t>
      </w:r>
    </w:p>
    <w:p w14:paraId="557C12EA" w14:textId="77777777" w:rsidR="00DB2AD8" w:rsidRDefault="00DB2AD8" w:rsidP="00DB2AD8">
      <w:pPr>
        <w:jc w:val="center"/>
        <w:rPr>
          <w:b/>
          <w:sz w:val="30"/>
          <w:szCs w:val="30"/>
        </w:rPr>
      </w:pPr>
    </w:p>
    <w:p w14:paraId="13EE7466" w14:textId="77777777" w:rsidR="00DB2AD8" w:rsidRPr="00A675D2" w:rsidRDefault="00DB2AD8" w:rsidP="00DB2AD8">
      <w:pPr>
        <w:jc w:val="center"/>
        <w:rPr>
          <w:b/>
          <w:sz w:val="30"/>
          <w:szCs w:val="30"/>
        </w:rPr>
      </w:pPr>
    </w:p>
    <w:p w14:paraId="3DF43B48" w14:textId="77777777" w:rsidR="006F2B84" w:rsidRDefault="006F2B84" w:rsidP="006F2B84">
      <w:pPr>
        <w:jc w:val="center"/>
        <w:rPr>
          <w:b/>
          <w:sz w:val="40"/>
          <w:szCs w:val="40"/>
        </w:rPr>
      </w:pPr>
      <w:r>
        <w:rPr>
          <w:b/>
          <w:sz w:val="40"/>
          <w:szCs w:val="40"/>
        </w:rPr>
        <w:t>THIẾT KẾ WEBSITE CỬ</w:t>
      </w:r>
      <w:r w:rsidR="009A6666">
        <w:rPr>
          <w:b/>
          <w:sz w:val="40"/>
          <w:szCs w:val="40"/>
        </w:rPr>
        <w:t>A HÀNG</w:t>
      </w:r>
      <w:r>
        <w:rPr>
          <w:b/>
          <w:sz w:val="40"/>
          <w:szCs w:val="40"/>
        </w:rPr>
        <w:t xml:space="preserve"> NƯỚC HOA NỮ CAO CẤP AURA PERFUME</w:t>
      </w:r>
    </w:p>
    <w:p w14:paraId="5D9304E8" w14:textId="77777777" w:rsidR="00C50A2A" w:rsidRDefault="00C50A2A" w:rsidP="00DB2AD8">
      <w:pPr>
        <w:jc w:val="center"/>
        <w:rPr>
          <w:b/>
          <w:sz w:val="40"/>
          <w:szCs w:val="40"/>
        </w:rPr>
      </w:pPr>
    </w:p>
    <w:p w14:paraId="6C302A9F"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3F6B1F74" w14:textId="77777777" w:rsidTr="00080838">
        <w:tc>
          <w:tcPr>
            <w:tcW w:w="2402" w:type="pct"/>
          </w:tcPr>
          <w:p w14:paraId="0EDFF6A6"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4105EC89"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1B502062"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6BF7168E" w14:textId="77777777"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52283B">
              <w:rPr>
                <w:sz w:val="28"/>
                <w:szCs w:val="28"/>
              </w:rPr>
              <w:t>Trần Thị Thúy An</w:t>
            </w:r>
          </w:p>
          <w:p w14:paraId="01294651" w14:textId="77777777" w:rsidR="00C50A2A" w:rsidRPr="00FA7008" w:rsidRDefault="00C50A2A" w:rsidP="00080838">
            <w:pPr>
              <w:spacing w:before="120" w:after="120" w:line="360" w:lineRule="auto"/>
              <w:ind w:left="360"/>
              <w:rPr>
                <w:sz w:val="28"/>
                <w:szCs w:val="28"/>
              </w:rPr>
            </w:pPr>
            <w:r w:rsidRPr="00FA7008">
              <w:rPr>
                <w:sz w:val="28"/>
                <w:szCs w:val="28"/>
              </w:rPr>
              <w:t xml:space="preserve">Mã số: </w:t>
            </w:r>
            <w:r w:rsidR="0052283B">
              <w:rPr>
                <w:sz w:val="28"/>
                <w:szCs w:val="28"/>
              </w:rPr>
              <w:t>110125004</w:t>
            </w:r>
          </w:p>
          <w:p w14:paraId="277B474D" w14:textId="77777777" w:rsidR="00C50A2A" w:rsidRPr="00FA7008" w:rsidRDefault="00C50A2A" w:rsidP="00080838">
            <w:pPr>
              <w:spacing w:before="120" w:after="120" w:line="360" w:lineRule="auto"/>
              <w:ind w:left="360"/>
              <w:rPr>
                <w:sz w:val="28"/>
                <w:szCs w:val="28"/>
              </w:rPr>
            </w:pPr>
            <w:r w:rsidRPr="00FA7008">
              <w:rPr>
                <w:sz w:val="28"/>
                <w:szCs w:val="28"/>
              </w:rPr>
              <w:t>Mã lớ</w:t>
            </w:r>
            <w:r w:rsidR="0052283B">
              <w:rPr>
                <w:sz w:val="28"/>
                <w:szCs w:val="28"/>
              </w:rPr>
              <w:t>p: DA25TTB</w:t>
            </w:r>
          </w:p>
        </w:tc>
      </w:tr>
    </w:tbl>
    <w:p w14:paraId="0BA27940" w14:textId="77777777" w:rsidR="0005453D" w:rsidRDefault="0005453D" w:rsidP="0005453D"/>
    <w:p w14:paraId="73124EC9" w14:textId="77777777" w:rsidR="0005453D" w:rsidRDefault="0005453D" w:rsidP="0005453D">
      <w:pPr>
        <w:jc w:val="center"/>
        <w:rPr>
          <w:b/>
          <w:sz w:val="30"/>
          <w:szCs w:val="30"/>
        </w:rPr>
      </w:pPr>
    </w:p>
    <w:p w14:paraId="20655A40" w14:textId="77777777" w:rsidR="0005453D" w:rsidRDefault="0005453D" w:rsidP="0005453D">
      <w:pPr>
        <w:jc w:val="center"/>
        <w:rPr>
          <w:b/>
          <w:sz w:val="30"/>
          <w:szCs w:val="30"/>
        </w:rPr>
      </w:pPr>
    </w:p>
    <w:p w14:paraId="6B440C02" w14:textId="77777777" w:rsidR="00314527" w:rsidRPr="00DE6FBB" w:rsidRDefault="00A655A8" w:rsidP="0005453D">
      <w:pPr>
        <w:jc w:val="center"/>
        <w:rPr>
          <w:sz w:val="28"/>
          <w:szCs w:val="28"/>
        </w:rPr>
      </w:pPr>
      <w:r>
        <w:rPr>
          <w:b/>
          <w:sz w:val="28"/>
          <w:szCs w:val="28"/>
        </w:rPr>
        <w:t>Vĩnh Long, tháng 7</w:t>
      </w:r>
      <w:r w:rsidR="0005453D" w:rsidRPr="00DE6FBB">
        <w:rPr>
          <w:b/>
          <w:sz w:val="28"/>
          <w:szCs w:val="28"/>
        </w:rPr>
        <w:t xml:space="preserve"> năm 2026</w:t>
      </w:r>
    </w:p>
    <w:p w14:paraId="2C8DA2DC"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0ADAEC2" w14:textId="77777777" w:rsidR="00314527" w:rsidRDefault="00314527" w:rsidP="002D6E1C">
      <w:pPr>
        <w:pStyle w:val="DEMUC"/>
      </w:pPr>
      <w:r>
        <w:lastRenderedPageBreak/>
        <w:t>Lời cảm ơn</w:t>
      </w:r>
    </w:p>
    <w:p w14:paraId="32162457" w14:textId="77777777" w:rsidR="004A2867" w:rsidRDefault="00CB4E2E" w:rsidP="000B3C8E">
      <w:pPr>
        <w:pStyle w:val="noidung"/>
      </w:pPr>
      <w:r>
        <w:t>Trước hết, em xin gửi lời cảm ơn chân thành đến quý thầy cô trường Trường Đại học Trà Vinh, đặc biệt là các thầy cô thuộc khoa Công nghệ Thông tin đã tận tình giảng dạy, truyền đạt kiến thức nền tảng và tạo điều kiện thuận lợi để em hoàn thành đề tài này.</w:t>
      </w:r>
    </w:p>
    <w:p w14:paraId="167CEB9C" w14:textId="77777777" w:rsidR="004A2867" w:rsidRDefault="00CB4E2E" w:rsidP="000B3C8E">
      <w:pPr>
        <w:pStyle w:val="noidung"/>
      </w:pPr>
      <w:r>
        <w:t xml:space="preserve"> Em xin chân thành cảm ơn giảng viên hướng dẫn – Ths. Nguyễn Ngọc Đan Thanh đã tận tình chỉ bảo, đóng góp ý kiến chuyên môn và định hướng hỗ trợ em trong suốt quá trình nghiên cứu, xây dựng và hoàn thiện đề tài báo cáo môn học này. </w:t>
      </w:r>
    </w:p>
    <w:p w14:paraId="51677685" w14:textId="77777777" w:rsidR="004A2867" w:rsidRDefault="00CB4E2E" w:rsidP="000B3C8E">
      <w:pPr>
        <w:pStyle w:val="noidung"/>
      </w:pPr>
      <w:r>
        <w:t>Mặc dù đã cố gắng hoàn thiện đề tài một cách tốt nhất, nhưng do kiến thức và kinh nghiệm lập trình thực tế còn hạn chế nên báo cáo khó tránh khỏi những thiếu sót. Em rất mong nhận được những ý kiến đóng góp từ quý thầy cô để đề tài được hoàn thiện hơn.</w:t>
      </w:r>
    </w:p>
    <w:p w14:paraId="093AA4A9" w14:textId="77777777" w:rsidR="000B3C8E" w:rsidRDefault="00CB4E2E" w:rsidP="000B3C8E">
      <w:pPr>
        <w:pStyle w:val="noidung"/>
      </w:pPr>
      <w:r>
        <w:t xml:space="preserve"> Em xin chân thành cảm ơn!</w:t>
      </w:r>
    </w:p>
    <w:p w14:paraId="29CBA0CB" w14:textId="77777777" w:rsidR="000B3C8E" w:rsidRDefault="000B3C8E" w:rsidP="000B3C8E">
      <w:pPr>
        <w:pStyle w:val="noidung"/>
      </w:pPr>
    </w:p>
    <w:p w14:paraId="03E44479" w14:textId="77777777" w:rsidR="000B3C8E" w:rsidRDefault="000B3C8E" w:rsidP="000B3C8E">
      <w:pPr>
        <w:pStyle w:val="noidung"/>
      </w:pPr>
    </w:p>
    <w:p w14:paraId="67237653" w14:textId="77777777" w:rsidR="000B3C8E" w:rsidRPr="000B3C8E" w:rsidRDefault="000B3C8E" w:rsidP="000B3C8E">
      <w:pPr>
        <w:pStyle w:val="noidung"/>
        <w:ind w:left="5103"/>
        <w:jc w:val="center"/>
        <w:rPr>
          <w:b/>
        </w:rPr>
      </w:pPr>
      <w:r w:rsidRPr="000B3C8E">
        <w:rPr>
          <w:b/>
        </w:rPr>
        <w:t>Sinh viên thực hiện</w:t>
      </w:r>
    </w:p>
    <w:p w14:paraId="567F39F9" w14:textId="77777777" w:rsidR="000B3C8E" w:rsidRDefault="000B3C8E" w:rsidP="000B3C8E">
      <w:pPr>
        <w:pStyle w:val="noidung"/>
        <w:ind w:left="5103"/>
        <w:jc w:val="center"/>
      </w:pPr>
    </w:p>
    <w:p w14:paraId="69DFEDE8" w14:textId="77777777" w:rsidR="000B3C8E" w:rsidRDefault="000B3C8E" w:rsidP="000B3C8E">
      <w:pPr>
        <w:pStyle w:val="noidung"/>
        <w:ind w:left="5103"/>
        <w:jc w:val="center"/>
      </w:pPr>
    </w:p>
    <w:p w14:paraId="4EB6BF10" w14:textId="77777777" w:rsidR="000B3C8E" w:rsidRDefault="008D7009" w:rsidP="000B3C8E">
      <w:pPr>
        <w:pStyle w:val="noidung"/>
        <w:ind w:left="5103"/>
        <w:jc w:val="center"/>
      </w:pPr>
      <w:r>
        <w:t>Trần Thị Thúy An</w:t>
      </w:r>
      <w:r w:rsidR="000B3C8E">
        <w:br w:type="page"/>
      </w:r>
    </w:p>
    <w:p w14:paraId="53CCA439" w14:textId="77777777" w:rsidR="00314527" w:rsidRDefault="00314527" w:rsidP="002D6E1C">
      <w:pPr>
        <w:pStyle w:val="DEMUC"/>
      </w:pPr>
      <w:r>
        <w:lastRenderedPageBreak/>
        <w:t>Mục lục</w:t>
      </w:r>
    </w:p>
    <w:p w14:paraId="6C50042B" w14:textId="3511F4C0" w:rsidR="002F3A47" w:rsidRDefault="00084BF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5046113" w:history="1">
        <w:r w:rsidR="002F3A47" w:rsidRPr="00B039ED">
          <w:rPr>
            <w:rStyle w:val="Hyperlink"/>
            <w:noProof/>
          </w:rPr>
          <w:t>CHƯƠNG 1. Tổng quan nghiên cứu</w:t>
        </w:r>
        <w:r w:rsidR="002F3A47">
          <w:rPr>
            <w:noProof/>
            <w:webHidden/>
          </w:rPr>
          <w:tab/>
        </w:r>
        <w:r w:rsidR="002F3A47">
          <w:rPr>
            <w:noProof/>
            <w:webHidden/>
          </w:rPr>
          <w:fldChar w:fldCharType="begin"/>
        </w:r>
        <w:r w:rsidR="002F3A47">
          <w:rPr>
            <w:noProof/>
            <w:webHidden/>
          </w:rPr>
          <w:instrText xml:space="preserve"> PAGEREF _Toc235046113 \h </w:instrText>
        </w:r>
        <w:r w:rsidR="002F3A47">
          <w:rPr>
            <w:noProof/>
            <w:webHidden/>
          </w:rPr>
        </w:r>
        <w:r w:rsidR="002F3A47">
          <w:rPr>
            <w:noProof/>
            <w:webHidden/>
          </w:rPr>
          <w:fldChar w:fldCharType="separate"/>
        </w:r>
        <w:r w:rsidR="002F3A47">
          <w:rPr>
            <w:noProof/>
            <w:webHidden/>
          </w:rPr>
          <w:t>1</w:t>
        </w:r>
        <w:r w:rsidR="002F3A47">
          <w:rPr>
            <w:noProof/>
            <w:webHidden/>
          </w:rPr>
          <w:fldChar w:fldCharType="end"/>
        </w:r>
      </w:hyperlink>
    </w:p>
    <w:p w14:paraId="54BCD6B0" w14:textId="1DF95676"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14" w:history="1">
        <w:r w:rsidRPr="00B039ED">
          <w:rPr>
            <w:rStyle w:val="Hyperlink"/>
            <w:noProof/>
          </w:rPr>
          <w:t>1.1 Đặt vấn đề</w:t>
        </w:r>
        <w:r>
          <w:rPr>
            <w:noProof/>
            <w:webHidden/>
          </w:rPr>
          <w:tab/>
        </w:r>
        <w:r>
          <w:rPr>
            <w:noProof/>
            <w:webHidden/>
          </w:rPr>
          <w:fldChar w:fldCharType="begin"/>
        </w:r>
        <w:r>
          <w:rPr>
            <w:noProof/>
            <w:webHidden/>
          </w:rPr>
          <w:instrText xml:space="preserve"> PAGEREF _Toc235046114 \h </w:instrText>
        </w:r>
        <w:r>
          <w:rPr>
            <w:noProof/>
            <w:webHidden/>
          </w:rPr>
        </w:r>
        <w:r>
          <w:rPr>
            <w:noProof/>
            <w:webHidden/>
          </w:rPr>
          <w:fldChar w:fldCharType="separate"/>
        </w:r>
        <w:r>
          <w:rPr>
            <w:noProof/>
            <w:webHidden/>
          </w:rPr>
          <w:t>1</w:t>
        </w:r>
        <w:r>
          <w:rPr>
            <w:noProof/>
            <w:webHidden/>
          </w:rPr>
          <w:fldChar w:fldCharType="end"/>
        </w:r>
      </w:hyperlink>
    </w:p>
    <w:p w14:paraId="6B84FB85" w14:textId="43253146"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15" w:history="1">
        <w:r w:rsidRPr="00B039ED">
          <w:rPr>
            <w:rStyle w:val="Hyperlink"/>
            <w:noProof/>
          </w:rPr>
          <w:t>1.2 Mục tiêu nghiên cứu</w:t>
        </w:r>
        <w:r>
          <w:rPr>
            <w:noProof/>
            <w:webHidden/>
          </w:rPr>
          <w:tab/>
        </w:r>
        <w:r>
          <w:rPr>
            <w:noProof/>
            <w:webHidden/>
          </w:rPr>
          <w:fldChar w:fldCharType="begin"/>
        </w:r>
        <w:r>
          <w:rPr>
            <w:noProof/>
            <w:webHidden/>
          </w:rPr>
          <w:instrText xml:space="preserve"> PAGEREF _Toc235046115 \h </w:instrText>
        </w:r>
        <w:r>
          <w:rPr>
            <w:noProof/>
            <w:webHidden/>
          </w:rPr>
        </w:r>
        <w:r>
          <w:rPr>
            <w:noProof/>
            <w:webHidden/>
          </w:rPr>
          <w:fldChar w:fldCharType="separate"/>
        </w:r>
        <w:r>
          <w:rPr>
            <w:noProof/>
            <w:webHidden/>
          </w:rPr>
          <w:t>2</w:t>
        </w:r>
        <w:r>
          <w:rPr>
            <w:noProof/>
            <w:webHidden/>
          </w:rPr>
          <w:fldChar w:fldCharType="end"/>
        </w:r>
      </w:hyperlink>
    </w:p>
    <w:p w14:paraId="67B2187F" w14:textId="24C8549F"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16" w:history="1">
        <w:r w:rsidRPr="00B039ED">
          <w:rPr>
            <w:rStyle w:val="Hyperlink"/>
            <w:noProof/>
          </w:rPr>
          <w:t>1.3 Phương pháp nghiên cứu</w:t>
        </w:r>
        <w:r>
          <w:rPr>
            <w:noProof/>
            <w:webHidden/>
          </w:rPr>
          <w:tab/>
        </w:r>
        <w:r>
          <w:rPr>
            <w:noProof/>
            <w:webHidden/>
          </w:rPr>
          <w:fldChar w:fldCharType="begin"/>
        </w:r>
        <w:r>
          <w:rPr>
            <w:noProof/>
            <w:webHidden/>
          </w:rPr>
          <w:instrText xml:space="preserve"> PAGEREF _Toc235046116 \h </w:instrText>
        </w:r>
        <w:r>
          <w:rPr>
            <w:noProof/>
            <w:webHidden/>
          </w:rPr>
        </w:r>
        <w:r>
          <w:rPr>
            <w:noProof/>
            <w:webHidden/>
          </w:rPr>
          <w:fldChar w:fldCharType="separate"/>
        </w:r>
        <w:r>
          <w:rPr>
            <w:noProof/>
            <w:webHidden/>
          </w:rPr>
          <w:t>3</w:t>
        </w:r>
        <w:r>
          <w:rPr>
            <w:noProof/>
            <w:webHidden/>
          </w:rPr>
          <w:fldChar w:fldCharType="end"/>
        </w:r>
      </w:hyperlink>
    </w:p>
    <w:p w14:paraId="3662B1A7" w14:textId="573A0EC1"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17" w:history="1">
        <w:r w:rsidRPr="00B039ED">
          <w:rPr>
            <w:rStyle w:val="Hyperlink"/>
            <w:noProof/>
          </w:rPr>
          <w:t>1.4 Đối tượng nghiên cứu</w:t>
        </w:r>
        <w:r>
          <w:rPr>
            <w:noProof/>
            <w:webHidden/>
          </w:rPr>
          <w:tab/>
        </w:r>
        <w:r>
          <w:rPr>
            <w:noProof/>
            <w:webHidden/>
          </w:rPr>
          <w:fldChar w:fldCharType="begin"/>
        </w:r>
        <w:r>
          <w:rPr>
            <w:noProof/>
            <w:webHidden/>
          </w:rPr>
          <w:instrText xml:space="preserve"> PAGEREF _Toc235046117 \h </w:instrText>
        </w:r>
        <w:r>
          <w:rPr>
            <w:noProof/>
            <w:webHidden/>
          </w:rPr>
        </w:r>
        <w:r>
          <w:rPr>
            <w:noProof/>
            <w:webHidden/>
          </w:rPr>
          <w:fldChar w:fldCharType="separate"/>
        </w:r>
        <w:r>
          <w:rPr>
            <w:noProof/>
            <w:webHidden/>
          </w:rPr>
          <w:t>3</w:t>
        </w:r>
        <w:r>
          <w:rPr>
            <w:noProof/>
            <w:webHidden/>
          </w:rPr>
          <w:fldChar w:fldCharType="end"/>
        </w:r>
      </w:hyperlink>
    </w:p>
    <w:p w14:paraId="034634A1" w14:textId="772DD552"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18" w:history="1">
        <w:r w:rsidRPr="00B039ED">
          <w:rPr>
            <w:rStyle w:val="Hyperlink"/>
            <w:noProof/>
          </w:rPr>
          <w:t>1.5 Kết luận chương</w:t>
        </w:r>
        <w:r>
          <w:rPr>
            <w:noProof/>
            <w:webHidden/>
          </w:rPr>
          <w:tab/>
        </w:r>
        <w:r>
          <w:rPr>
            <w:noProof/>
            <w:webHidden/>
          </w:rPr>
          <w:fldChar w:fldCharType="begin"/>
        </w:r>
        <w:r>
          <w:rPr>
            <w:noProof/>
            <w:webHidden/>
          </w:rPr>
          <w:instrText xml:space="preserve"> PAGEREF _Toc235046118 \h </w:instrText>
        </w:r>
        <w:r>
          <w:rPr>
            <w:noProof/>
            <w:webHidden/>
          </w:rPr>
        </w:r>
        <w:r>
          <w:rPr>
            <w:noProof/>
            <w:webHidden/>
          </w:rPr>
          <w:fldChar w:fldCharType="separate"/>
        </w:r>
        <w:r>
          <w:rPr>
            <w:noProof/>
            <w:webHidden/>
          </w:rPr>
          <w:t>4</w:t>
        </w:r>
        <w:r>
          <w:rPr>
            <w:noProof/>
            <w:webHidden/>
          </w:rPr>
          <w:fldChar w:fldCharType="end"/>
        </w:r>
      </w:hyperlink>
    </w:p>
    <w:p w14:paraId="375DB99D" w14:textId="048A713C" w:rsidR="002F3A47" w:rsidRDefault="002F3A47">
      <w:pPr>
        <w:pStyle w:val="TOC1"/>
        <w:tabs>
          <w:tab w:val="right" w:leader="dot" w:pos="8778"/>
        </w:tabs>
        <w:rPr>
          <w:rFonts w:asciiTheme="minorHAnsi" w:eastAsiaTheme="minorEastAsia" w:hAnsiTheme="minorHAnsi"/>
          <w:noProof/>
          <w:kern w:val="2"/>
          <w:sz w:val="24"/>
          <w:szCs w:val="24"/>
          <w14:ligatures w14:val="standardContextual"/>
        </w:rPr>
      </w:pPr>
      <w:hyperlink w:anchor="_Toc235046119" w:history="1">
        <w:r w:rsidRPr="00B039ED">
          <w:rPr>
            <w:rStyle w:val="Hyperlink"/>
            <w:noProof/>
          </w:rPr>
          <w:t>CHƯƠNG 2. Cơ sở lý thuyết</w:t>
        </w:r>
        <w:r>
          <w:rPr>
            <w:noProof/>
            <w:webHidden/>
          </w:rPr>
          <w:tab/>
        </w:r>
        <w:r>
          <w:rPr>
            <w:noProof/>
            <w:webHidden/>
          </w:rPr>
          <w:fldChar w:fldCharType="begin"/>
        </w:r>
        <w:r>
          <w:rPr>
            <w:noProof/>
            <w:webHidden/>
          </w:rPr>
          <w:instrText xml:space="preserve"> PAGEREF _Toc235046119 \h </w:instrText>
        </w:r>
        <w:r>
          <w:rPr>
            <w:noProof/>
            <w:webHidden/>
          </w:rPr>
        </w:r>
        <w:r>
          <w:rPr>
            <w:noProof/>
            <w:webHidden/>
          </w:rPr>
          <w:fldChar w:fldCharType="separate"/>
        </w:r>
        <w:r>
          <w:rPr>
            <w:noProof/>
            <w:webHidden/>
          </w:rPr>
          <w:t>5</w:t>
        </w:r>
        <w:r>
          <w:rPr>
            <w:noProof/>
            <w:webHidden/>
          </w:rPr>
          <w:fldChar w:fldCharType="end"/>
        </w:r>
      </w:hyperlink>
    </w:p>
    <w:p w14:paraId="21A68D90" w14:textId="3E757F94"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0" w:history="1">
        <w:r w:rsidRPr="00B039ED">
          <w:rPr>
            <w:rStyle w:val="Hyperlink"/>
            <w:noProof/>
          </w:rPr>
          <w:t>2.1 Tổng quan về thiết kế và phát triển Website</w:t>
        </w:r>
        <w:r>
          <w:rPr>
            <w:noProof/>
            <w:webHidden/>
          </w:rPr>
          <w:tab/>
        </w:r>
        <w:r>
          <w:rPr>
            <w:noProof/>
            <w:webHidden/>
          </w:rPr>
          <w:fldChar w:fldCharType="begin"/>
        </w:r>
        <w:r>
          <w:rPr>
            <w:noProof/>
            <w:webHidden/>
          </w:rPr>
          <w:instrText xml:space="preserve"> PAGEREF _Toc235046120 \h </w:instrText>
        </w:r>
        <w:r>
          <w:rPr>
            <w:noProof/>
            <w:webHidden/>
          </w:rPr>
        </w:r>
        <w:r>
          <w:rPr>
            <w:noProof/>
            <w:webHidden/>
          </w:rPr>
          <w:fldChar w:fldCharType="separate"/>
        </w:r>
        <w:r>
          <w:rPr>
            <w:noProof/>
            <w:webHidden/>
          </w:rPr>
          <w:t>5</w:t>
        </w:r>
        <w:r>
          <w:rPr>
            <w:noProof/>
            <w:webHidden/>
          </w:rPr>
          <w:fldChar w:fldCharType="end"/>
        </w:r>
      </w:hyperlink>
    </w:p>
    <w:p w14:paraId="0D918969" w14:textId="3222428B"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1" w:history="1">
        <w:r w:rsidRPr="00B039ED">
          <w:rPr>
            <w:rStyle w:val="Hyperlink"/>
            <w:noProof/>
          </w:rPr>
          <w:t>2.2 Ngôn ngữ HTML</w:t>
        </w:r>
        <w:r>
          <w:rPr>
            <w:noProof/>
            <w:webHidden/>
          </w:rPr>
          <w:tab/>
        </w:r>
        <w:r>
          <w:rPr>
            <w:noProof/>
            <w:webHidden/>
          </w:rPr>
          <w:fldChar w:fldCharType="begin"/>
        </w:r>
        <w:r>
          <w:rPr>
            <w:noProof/>
            <w:webHidden/>
          </w:rPr>
          <w:instrText xml:space="preserve"> PAGEREF _Toc235046121 \h </w:instrText>
        </w:r>
        <w:r>
          <w:rPr>
            <w:noProof/>
            <w:webHidden/>
          </w:rPr>
        </w:r>
        <w:r>
          <w:rPr>
            <w:noProof/>
            <w:webHidden/>
          </w:rPr>
          <w:fldChar w:fldCharType="separate"/>
        </w:r>
        <w:r>
          <w:rPr>
            <w:noProof/>
            <w:webHidden/>
          </w:rPr>
          <w:t>5</w:t>
        </w:r>
        <w:r>
          <w:rPr>
            <w:noProof/>
            <w:webHidden/>
          </w:rPr>
          <w:fldChar w:fldCharType="end"/>
        </w:r>
      </w:hyperlink>
    </w:p>
    <w:p w14:paraId="2351282F" w14:textId="5C2E5863"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2" w:history="1">
        <w:r w:rsidRPr="00B039ED">
          <w:rPr>
            <w:rStyle w:val="Hyperlink"/>
            <w:noProof/>
          </w:rPr>
          <w:t>2.3 Ngôn ngữ CSS</w:t>
        </w:r>
        <w:r>
          <w:rPr>
            <w:noProof/>
            <w:webHidden/>
          </w:rPr>
          <w:tab/>
        </w:r>
        <w:r>
          <w:rPr>
            <w:noProof/>
            <w:webHidden/>
          </w:rPr>
          <w:fldChar w:fldCharType="begin"/>
        </w:r>
        <w:r>
          <w:rPr>
            <w:noProof/>
            <w:webHidden/>
          </w:rPr>
          <w:instrText xml:space="preserve"> PAGEREF _Toc235046122 \h </w:instrText>
        </w:r>
        <w:r>
          <w:rPr>
            <w:noProof/>
            <w:webHidden/>
          </w:rPr>
        </w:r>
        <w:r>
          <w:rPr>
            <w:noProof/>
            <w:webHidden/>
          </w:rPr>
          <w:fldChar w:fldCharType="separate"/>
        </w:r>
        <w:r>
          <w:rPr>
            <w:noProof/>
            <w:webHidden/>
          </w:rPr>
          <w:t>6</w:t>
        </w:r>
        <w:r>
          <w:rPr>
            <w:noProof/>
            <w:webHidden/>
          </w:rPr>
          <w:fldChar w:fldCharType="end"/>
        </w:r>
      </w:hyperlink>
    </w:p>
    <w:p w14:paraId="7B7F5EE6" w14:textId="50DFAC60"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3" w:history="1">
        <w:r w:rsidRPr="00B039ED">
          <w:rPr>
            <w:rStyle w:val="Hyperlink"/>
            <w:noProof/>
          </w:rPr>
          <w:t>2.4 Website tĩnh</w:t>
        </w:r>
        <w:r>
          <w:rPr>
            <w:noProof/>
            <w:webHidden/>
          </w:rPr>
          <w:tab/>
        </w:r>
        <w:r>
          <w:rPr>
            <w:noProof/>
            <w:webHidden/>
          </w:rPr>
          <w:fldChar w:fldCharType="begin"/>
        </w:r>
        <w:r>
          <w:rPr>
            <w:noProof/>
            <w:webHidden/>
          </w:rPr>
          <w:instrText xml:space="preserve"> PAGEREF _Toc235046123 \h </w:instrText>
        </w:r>
        <w:r>
          <w:rPr>
            <w:noProof/>
            <w:webHidden/>
          </w:rPr>
        </w:r>
        <w:r>
          <w:rPr>
            <w:noProof/>
            <w:webHidden/>
          </w:rPr>
          <w:fldChar w:fldCharType="separate"/>
        </w:r>
        <w:r>
          <w:rPr>
            <w:noProof/>
            <w:webHidden/>
          </w:rPr>
          <w:t>7</w:t>
        </w:r>
        <w:r>
          <w:rPr>
            <w:noProof/>
            <w:webHidden/>
          </w:rPr>
          <w:fldChar w:fldCharType="end"/>
        </w:r>
      </w:hyperlink>
    </w:p>
    <w:p w14:paraId="606896DD" w14:textId="76FBFA37"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4" w:history="1">
        <w:r w:rsidRPr="00B039ED">
          <w:rPr>
            <w:rStyle w:val="Hyperlink"/>
            <w:noProof/>
          </w:rPr>
          <w:t>2.5 Visual Studio Code</w:t>
        </w:r>
        <w:r>
          <w:rPr>
            <w:noProof/>
            <w:webHidden/>
          </w:rPr>
          <w:tab/>
        </w:r>
        <w:r>
          <w:rPr>
            <w:noProof/>
            <w:webHidden/>
          </w:rPr>
          <w:fldChar w:fldCharType="begin"/>
        </w:r>
        <w:r>
          <w:rPr>
            <w:noProof/>
            <w:webHidden/>
          </w:rPr>
          <w:instrText xml:space="preserve"> PAGEREF _Toc235046124 \h </w:instrText>
        </w:r>
        <w:r>
          <w:rPr>
            <w:noProof/>
            <w:webHidden/>
          </w:rPr>
        </w:r>
        <w:r>
          <w:rPr>
            <w:noProof/>
            <w:webHidden/>
          </w:rPr>
          <w:fldChar w:fldCharType="separate"/>
        </w:r>
        <w:r>
          <w:rPr>
            <w:noProof/>
            <w:webHidden/>
          </w:rPr>
          <w:t>9</w:t>
        </w:r>
        <w:r>
          <w:rPr>
            <w:noProof/>
            <w:webHidden/>
          </w:rPr>
          <w:fldChar w:fldCharType="end"/>
        </w:r>
      </w:hyperlink>
    </w:p>
    <w:p w14:paraId="27707920" w14:textId="112C7B0D"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5" w:history="1">
        <w:r w:rsidRPr="00B039ED">
          <w:rPr>
            <w:rStyle w:val="Hyperlink"/>
            <w:noProof/>
          </w:rPr>
          <w:t>2.6 Git</w:t>
        </w:r>
        <w:r>
          <w:rPr>
            <w:noProof/>
            <w:webHidden/>
          </w:rPr>
          <w:tab/>
        </w:r>
        <w:r>
          <w:rPr>
            <w:noProof/>
            <w:webHidden/>
          </w:rPr>
          <w:fldChar w:fldCharType="begin"/>
        </w:r>
        <w:r>
          <w:rPr>
            <w:noProof/>
            <w:webHidden/>
          </w:rPr>
          <w:instrText xml:space="preserve"> PAGEREF _Toc235046125 \h </w:instrText>
        </w:r>
        <w:r>
          <w:rPr>
            <w:noProof/>
            <w:webHidden/>
          </w:rPr>
        </w:r>
        <w:r>
          <w:rPr>
            <w:noProof/>
            <w:webHidden/>
          </w:rPr>
          <w:fldChar w:fldCharType="separate"/>
        </w:r>
        <w:r>
          <w:rPr>
            <w:noProof/>
            <w:webHidden/>
          </w:rPr>
          <w:t>9</w:t>
        </w:r>
        <w:r>
          <w:rPr>
            <w:noProof/>
            <w:webHidden/>
          </w:rPr>
          <w:fldChar w:fldCharType="end"/>
        </w:r>
      </w:hyperlink>
    </w:p>
    <w:p w14:paraId="20E37620" w14:textId="33B2381B"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6" w:history="1">
        <w:r w:rsidRPr="00B039ED">
          <w:rPr>
            <w:rStyle w:val="Hyperlink"/>
            <w:noProof/>
          </w:rPr>
          <w:t>2.7 JavaScript</w:t>
        </w:r>
        <w:r>
          <w:rPr>
            <w:noProof/>
            <w:webHidden/>
          </w:rPr>
          <w:tab/>
        </w:r>
        <w:r>
          <w:rPr>
            <w:noProof/>
            <w:webHidden/>
          </w:rPr>
          <w:fldChar w:fldCharType="begin"/>
        </w:r>
        <w:r>
          <w:rPr>
            <w:noProof/>
            <w:webHidden/>
          </w:rPr>
          <w:instrText xml:space="preserve"> PAGEREF _Toc235046126 \h </w:instrText>
        </w:r>
        <w:r>
          <w:rPr>
            <w:noProof/>
            <w:webHidden/>
          </w:rPr>
        </w:r>
        <w:r>
          <w:rPr>
            <w:noProof/>
            <w:webHidden/>
          </w:rPr>
          <w:fldChar w:fldCharType="separate"/>
        </w:r>
        <w:r>
          <w:rPr>
            <w:noProof/>
            <w:webHidden/>
          </w:rPr>
          <w:t>9</w:t>
        </w:r>
        <w:r>
          <w:rPr>
            <w:noProof/>
            <w:webHidden/>
          </w:rPr>
          <w:fldChar w:fldCharType="end"/>
        </w:r>
      </w:hyperlink>
    </w:p>
    <w:p w14:paraId="513777A0" w14:textId="63116C0C"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7" w:history="1">
        <w:r w:rsidRPr="00B039ED">
          <w:rPr>
            <w:rStyle w:val="Hyperlink"/>
            <w:noProof/>
          </w:rPr>
          <w:t>2.8 Kết luận chương</w:t>
        </w:r>
        <w:r>
          <w:rPr>
            <w:noProof/>
            <w:webHidden/>
          </w:rPr>
          <w:tab/>
        </w:r>
        <w:r>
          <w:rPr>
            <w:noProof/>
            <w:webHidden/>
          </w:rPr>
          <w:fldChar w:fldCharType="begin"/>
        </w:r>
        <w:r>
          <w:rPr>
            <w:noProof/>
            <w:webHidden/>
          </w:rPr>
          <w:instrText xml:space="preserve"> PAGEREF _Toc235046127 \h </w:instrText>
        </w:r>
        <w:r>
          <w:rPr>
            <w:noProof/>
            <w:webHidden/>
          </w:rPr>
        </w:r>
        <w:r>
          <w:rPr>
            <w:noProof/>
            <w:webHidden/>
          </w:rPr>
          <w:fldChar w:fldCharType="separate"/>
        </w:r>
        <w:r>
          <w:rPr>
            <w:noProof/>
            <w:webHidden/>
          </w:rPr>
          <w:t>10</w:t>
        </w:r>
        <w:r>
          <w:rPr>
            <w:noProof/>
            <w:webHidden/>
          </w:rPr>
          <w:fldChar w:fldCharType="end"/>
        </w:r>
      </w:hyperlink>
    </w:p>
    <w:p w14:paraId="57F51256" w14:textId="566BC513" w:rsidR="002F3A47" w:rsidRDefault="002F3A47">
      <w:pPr>
        <w:pStyle w:val="TOC1"/>
        <w:tabs>
          <w:tab w:val="right" w:leader="dot" w:pos="8778"/>
        </w:tabs>
        <w:rPr>
          <w:rFonts w:asciiTheme="minorHAnsi" w:eastAsiaTheme="minorEastAsia" w:hAnsiTheme="minorHAnsi"/>
          <w:noProof/>
          <w:kern w:val="2"/>
          <w:sz w:val="24"/>
          <w:szCs w:val="24"/>
          <w14:ligatures w14:val="standardContextual"/>
        </w:rPr>
      </w:pPr>
      <w:hyperlink w:anchor="_Toc235046128" w:history="1">
        <w:r w:rsidRPr="00B039ED">
          <w:rPr>
            <w:rStyle w:val="Hyperlink"/>
            <w:noProof/>
          </w:rPr>
          <w:t>CHƯƠNG 3. Phân tích thiết kế hệ thống</w:t>
        </w:r>
        <w:r>
          <w:rPr>
            <w:noProof/>
            <w:webHidden/>
          </w:rPr>
          <w:tab/>
        </w:r>
        <w:r>
          <w:rPr>
            <w:noProof/>
            <w:webHidden/>
          </w:rPr>
          <w:fldChar w:fldCharType="begin"/>
        </w:r>
        <w:r>
          <w:rPr>
            <w:noProof/>
            <w:webHidden/>
          </w:rPr>
          <w:instrText xml:space="preserve"> PAGEREF _Toc235046128 \h </w:instrText>
        </w:r>
        <w:r>
          <w:rPr>
            <w:noProof/>
            <w:webHidden/>
          </w:rPr>
        </w:r>
        <w:r>
          <w:rPr>
            <w:noProof/>
            <w:webHidden/>
          </w:rPr>
          <w:fldChar w:fldCharType="separate"/>
        </w:r>
        <w:r>
          <w:rPr>
            <w:noProof/>
            <w:webHidden/>
          </w:rPr>
          <w:t>11</w:t>
        </w:r>
        <w:r>
          <w:rPr>
            <w:noProof/>
            <w:webHidden/>
          </w:rPr>
          <w:fldChar w:fldCharType="end"/>
        </w:r>
      </w:hyperlink>
    </w:p>
    <w:p w14:paraId="6FCD4594" w14:textId="2EA77009"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29" w:history="1">
        <w:r w:rsidRPr="00B039ED">
          <w:rPr>
            <w:rStyle w:val="Hyperlink"/>
            <w:noProof/>
          </w:rPr>
          <w:t>3.1 Mô tả vấn đề</w:t>
        </w:r>
        <w:r>
          <w:rPr>
            <w:noProof/>
            <w:webHidden/>
          </w:rPr>
          <w:tab/>
        </w:r>
        <w:r>
          <w:rPr>
            <w:noProof/>
            <w:webHidden/>
          </w:rPr>
          <w:fldChar w:fldCharType="begin"/>
        </w:r>
        <w:r>
          <w:rPr>
            <w:noProof/>
            <w:webHidden/>
          </w:rPr>
          <w:instrText xml:space="preserve"> PAGEREF _Toc235046129 \h </w:instrText>
        </w:r>
        <w:r>
          <w:rPr>
            <w:noProof/>
            <w:webHidden/>
          </w:rPr>
        </w:r>
        <w:r>
          <w:rPr>
            <w:noProof/>
            <w:webHidden/>
          </w:rPr>
          <w:fldChar w:fldCharType="separate"/>
        </w:r>
        <w:r>
          <w:rPr>
            <w:noProof/>
            <w:webHidden/>
          </w:rPr>
          <w:t>11</w:t>
        </w:r>
        <w:r>
          <w:rPr>
            <w:noProof/>
            <w:webHidden/>
          </w:rPr>
          <w:fldChar w:fldCharType="end"/>
        </w:r>
      </w:hyperlink>
    </w:p>
    <w:p w14:paraId="30F344E3" w14:textId="58770BEA"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30" w:history="1">
        <w:r w:rsidRPr="00B039ED">
          <w:rPr>
            <w:rStyle w:val="Hyperlink"/>
            <w:noProof/>
          </w:rPr>
          <w:t>3.2 Đặc tả yêu cầu hệ thống</w:t>
        </w:r>
        <w:r>
          <w:rPr>
            <w:noProof/>
            <w:webHidden/>
          </w:rPr>
          <w:tab/>
        </w:r>
        <w:r>
          <w:rPr>
            <w:noProof/>
            <w:webHidden/>
          </w:rPr>
          <w:fldChar w:fldCharType="begin"/>
        </w:r>
        <w:r>
          <w:rPr>
            <w:noProof/>
            <w:webHidden/>
          </w:rPr>
          <w:instrText xml:space="preserve"> PAGEREF _Toc235046130 \h </w:instrText>
        </w:r>
        <w:r>
          <w:rPr>
            <w:noProof/>
            <w:webHidden/>
          </w:rPr>
        </w:r>
        <w:r>
          <w:rPr>
            <w:noProof/>
            <w:webHidden/>
          </w:rPr>
          <w:fldChar w:fldCharType="separate"/>
        </w:r>
        <w:r>
          <w:rPr>
            <w:noProof/>
            <w:webHidden/>
          </w:rPr>
          <w:t>12</w:t>
        </w:r>
        <w:r>
          <w:rPr>
            <w:noProof/>
            <w:webHidden/>
          </w:rPr>
          <w:fldChar w:fldCharType="end"/>
        </w:r>
      </w:hyperlink>
    </w:p>
    <w:p w14:paraId="7FA697B2" w14:textId="26DF3062"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31" w:history="1">
        <w:r w:rsidRPr="00B039ED">
          <w:rPr>
            <w:rStyle w:val="Hyperlink"/>
            <w:noProof/>
          </w:rPr>
          <w:t>3.2.1 Yêu cầu chức năng</w:t>
        </w:r>
        <w:r>
          <w:rPr>
            <w:noProof/>
            <w:webHidden/>
          </w:rPr>
          <w:tab/>
        </w:r>
        <w:r>
          <w:rPr>
            <w:noProof/>
            <w:webHidden/>
          </w:rPr>
          <w:fldChar w:fldCharType="begin"/>
        </w:r>
        <w:r>
          <w:rPr>
            <w:noProof/>
            <w:webHidden/>
          </w:rPr>
          <w:instrText xml:space="preserve"> PAGEREF _Toc235046131 \h </w:instrText>
        </w:r>
        <w:r>
          <w:rPr>
            <w:noProof/>
            <w:webHidden/>
          </w:rPr>
        </w:r>
        <w:r>
          <w:rPr>
            <w:noProof/>
            <w:webHidden/>
          </w:rPr>
          <w:fldChar w:fldCharType="separate"/>
        </w:r>
        <w:r>
          <w:rPr>
            <w:noProof/>
            <w:webHidden/>
          </w:rPr>
          <w:t>12</w:t>
        </w:r>
        <w:r>
          <w:rPr>
            <w:noProof/>
            <w:webHidden/>
          </w:rPr>
          <w:fldChar w:fldCharType="end"/>
        </w:r>
      </w:hyperlink>
    </w:p>
    <w:p w14:paraId="351682B3" w14:textId="24B14647"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32" w:history="1">
        <w:r w:rsidRPr="00B039ED">
          <w:rPr>
            <w:rStyle w:val="Hyperlink"/>
            <w:noProof/>
          </w:rPr>
          <w:t>3.2.2 Yêu cầu phi chức năng</w:t>
        </w:r>
        <w:r>
          <w:rPr>
            <w:noProof/>
            <w:webHidden/>
          </w:rPr>
          <w:tab/>
        </w:r>
        <w:r>
          <w:rPr>
            <w:noProof/>
            <w:webHidden/>
          </w:rPr>
          <w:fldChar w:fldCharType="begin"/>
        </w:r>
        <w:r>
          <w:rPr>
            <w:noProof/>
            <w:webHidden/>
          </w:rPr>
          <w:instrText xml:space="preserve"> PAGEREF _Toc235046132 \h </w:instrText>
        </w:r>
        <w:r>
          <w:rPr>
            <w:noProof/>
            <w:webHidden/>
          </w:rPr>
        </w:r>
        <w:r>
          <w:rPr>
            <w:noProof/>
            <w:webHidden/>
          </w:rPr>
          <w:fldChar w:fldCharType="separate"/>
        </w:r>
        <w:r>
          <w:rPr>
            <w:noProof/>
            <w:webHidden/>
          </w:rPr>
          <w:t>13</w:t>
        </w:r>
        <w:r>
          <w:rPr>
            <w:noProof/>
            <w:webHidden/>
          </w:rPr>
          <w:fldChar w:fldCharType="end"/>
        </w:r>
      </w:hyperlink>
    </w:p>
    <w:p w14:paraId="3BA0CA65" w14:textId="579848DA"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33" w:history="1">
        <w:r w:rsidRPr="00B039ED">
          <w:rPr>
            <w:rStyle w:val="Hyperlink"/>
            <w:noProof/>
          </w:rPr>
          <w:t>3.3 Thiết kế dữ liệu</w:t>
        </w:r>
        <w:r>
          <w:rPr>
            <w:noProof/>
            <w:webHidden/>
          </w:rPr>
          <w:tab/>
        </w:r>
        <w:r>
          <w:rPr>
            <w:noProof/>
            <w:webHidden/>
          </w:rPr>
          <w:fldChar w:fldCharType="begin"/>
        </w:r>
        <w:r>
          <w:rPr>
            <w:noProof/>
            <w:webHidden/>
          </w:rPr>
          <w:instrText xml:space="preserve"> PAGEREF _Toc235046133 \h </w:instrText>
        </w:r>
        <w:r>
          <w:rPr>
            <w:noProof/>
            <w:webHidden/>
          </w:rPr>
        </w:r>
        <w:r>
          <w:rPr>
            <w:noProof/>
            <w:webHidden/>
          </w:rPr>
          <w:fldChar w:fldCharType="separate"/>
        </w:r>
        <w:r>
          <w:rPr>
            <w:noProof/>
            <w:webHidden/>
          </w:rPr>
          <w:t>14</w:t>
        </w:r>
        <w:r>
          <w:rPr>
            <w:noProof/>
            <w:webHidden/>
          </w:rPr>
          <w:fldChar w:fldCharType="end"/>
        </w:r>
      </w:hyperlink>
    </w:p>
    <w:p w14:paraId="22815577" w14:textId="2A416A98"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34" w:history="1">
        <w:r w:rsidRPr="00B039ED">
          <w:rPr>
            <w:rStyle w:val="Hyperlink"/>
            <w:noProof/>
          </w:rPr>
          <w:t>3.3.1 Cấu trúc lưu trữ</w:t>
        </w:r>
        <w:r>
          <w:rPr>
            <w:noProof/>
            <w:webHidden/>
          </w:rPr>
          <w:tab/>
        </w:r>
        <w:r>
          <w:rPr>
            <w:noProof/>
            <w:webHidden/>
          </w:rPr>
          <w:fldChar w:fldCharType="begin"/>
        </w:r>
        <w:r>
          <w:rPr>
            <w:noProof/>
            <w:webHidden/>
          </w:rPr>
          <w:instrText xml:space="preserve"> PAGEREF _Toc235046134 \h </w:instrText>
        </w:r>
        <w:r>
          <w:rPr>
            <w:noProof/>
            <w:webHidden/>
          </w:rPr>
        </w:r>
        <w:r>
          <w:rPr>
            <w:noProof/>
            <w:webHidden/>
          </w:rPr>
          <w:fldChar w:fldCharType="separate"/>
        </w:r>
        <w:r>
          <w:rPr>
            <w:noProof/>
            <w:webHidden/>
          </w:rPr>
          <w:t>14</w:t>
        </w:r>
        <w:r>
          <w:rPr>
            <w:noProof/>
            <w:webHidden/>
          </w:rPr>
          <w:fldChar w:fldCharType="end"/>
        </w:r>
      </w:hyperlink>
    </w:p>
    <w:p w14:paraId="56B888BA" w14:textId="4F230C84"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35" w:history="1">
        <w:r w:rsidRPr="00B039ED">
          <w:rPr>
            <w:rStyle w:val="Hyperlink"/>
            <w:noProof/>
          </w:rPr>
          <w:t>3.3.2 Đặc tả chi tiết dữ liệu</w:t>
        </w:r>
        <w:r>
          <w:rPr>
            <w:noProof/>
            <w:webHidden/>
          </w:rPr>
          <w:tab/>
        </w:r>
        <w:r>
          <w:rPr>
            <w:noProof/>
            <w:webHidden/>
          </w:rPr>
          <w:fldChar w:fldCharType="begin"/>
        </w:r>
        <w:r>
          <w:rPr>
            <w:noProof/>
            <w:webHidden/>
          </w:rPr>
          <w:instrText xml:space="preserve"> PAGEREF _Toc235046135 \h </w:instrText>
        </w:r>
        <w:r>
          <w:rPr>
            <w:noProof/>
            <w:webHidden/>
          </w:rPr>
        </w:r>
        <w:r>
          <w:rPr>
            <w:noProof/>
            <w:webHidden/>
          </w:rPr>
          <w:fldChar w:fldCharType="separate"/>
        </w:r>
        <w:r>
          <w:rPr>
            <w:noProof/>
            <w:webHidden/>
          </w:rPr>
          <w:t>15</w:t>
        </w:r>
        <w:r>
          <w:rPr>
            <w:noProof/>
            <w:webHidden/>
          </w:rPr>
          <w:fldChar w:fldCharType="end"/>
        </w:r>
      </w:hyperlink>
    </w:p>
    <w:p w14:paraId="006220E4" w14:textId="47FAFC00" w:rsidR="002F3A47" w:rsidRDefault="002F3A47">
      <w:pPr>
        <w:pStyle w:val="TOC4"/>
        <w:tabs>
          <w:tab w:val="right" w:leader="dot" w:pos="8778"/>
        </w:tabs>
        <w:rPr>
          <w:rFonts w:asciiTheme="minorHAnsi" w:eastAsiaTheme="minorEastAsia" w:hAnsiTheme="minorHAnsi"/>
          <w:noProof/>
          <w:kern w:val="2"/>
          <w:sz w:val="24"/>
          <w:szCs w:val="24"/>
          <w14:ligatures w14:val="standardContextual"/>
        </w:rPr>
      </w:pPr>
      <w:hyperlink w:anchor="_Toc235046136" w:history="1">
        <w:r w:rsidRPr="00B039ED">
          <w:rPr>
            <w:rStyle w:val="Hyperlink"/>
            <w:noProof/>
          </w:rPr>
          <w:t>3.3.2.1 Dữ liệu sản phẩm</w:t>
        </w:r>
        <w:r>
          <w:rPr>
            <w:noProof/>
            <w:webHidden/>
          </w:rPr>
          <w:tab/>
        </w:r>
        <w:r>
          <w:rPr>
            <w:noProof/>
            <w:webHidden/>
          </w:rPr>
          <w:fldChar w:fldCharType="begin"/>
        </w:r>
        <w:r>
          <w:rPr>
            <w:noProof/>
            <w:webHidden/>
          </w:rPr>
          <w:instrText xml:space="preserve"> PAGEREF _Toc235046136 \h </w:instrText>
        </w:r>
        <w:r>
          <w:rPr>
            <w:noProof/>
            <w:webHidden/>
          </w:rPr>
        </w:r>
        <w:r>
          <w:rPr>
            <w:noProof/>
            <w:webHidden/>
          </w:rPr>
          <w:fldChar w:fldCharType="separate"/>
        </w:r>
        <w:r>
          <w:rPr>
            <w:noProof/>
            <w:webHidden/>
          </w:rPr>
          <w:t>16</w:t>
        </w:r>
        <w:r>
          <w:rPr>
            <w:noProof/>
            <w:webHidden/>
          </w:rPr>
          <w:fldChar w:fldCharType="end"/>
        </w:r>
      </w:hyperlink>
    </w:p>
    <w:p w14:paraId="4F946BB9" w14:textId="29BF8B13" w:rsidR="002F3A47" w:rsidRDefault="002F3A47">
      <w:pPr>
        <w:pStyle w:val="TOC4"/>
        <w:tabs>
          <w:tab w:val="right" w:leader="dot" w:pos="8778"/>
        </w:tabs>
        <w:rPr>
          <w:rFonts w:asciiTheme="minorHAnsi" w:eastAsiaTheme="minorEastAsia" w:hAnsiTheme="minorHAnsi"/>
          <w:noProof/>
          <w:kern w:val="2"/>
          <w:sz w:val="24"/>
          <w:szCs w:val="24"/>
          <w14:ligatures w14:val="standardContextual"/>
        </w:rPr>
      </w:pPr>
      <w:hyperlink w:anchor="_Toc235046137" w:history="1">
        <w:r w:rsidRPr="00B039ED">
          <w:rPr>
            <w:rStyle w:val="Hyperlink"/>
            <w:noProof/>
          </w:rPr>
          <w:t>3.3.2.2 Dữ liệu giao diện</w:t>
        </w:r>
        <w:r>
          <w:rPr>
            <w:noProof/>
            <w:webHidden/>
          </w:rPr>
          <w:tab/>
        </w:r>
        <w:r>
          <w:rPr>
            <w:noProof/>
            <w:webHidden/>
          </w:rPr>
          <w:fldChar w:fldCharType="begin"/>
        </w:r>
        <w:r>
          <w:rPr>
            <w:noProof/>
            <w:webHidden/>
          </w:rPr>
          <w:instrText xml:space="preserve"> PAGEREF _Toc235046137 \h </w:instrText>
        </w:r>
        <w:r>
          <w:rPr>
            <w:noProof/>
            <w:webHidden/>
          </w:rPr>
        </w:r>
        <w:r>
          <w:rPr>
            <w:noProof/>
            <w:webHidden/>
          </w:rPr>
          <w:fldChar w:fldCharType="separate"/>
        </w:r>
        <w:r>
          <w:rPr>
            <w:noProof/>
            <w:webHidden/>
          </w:rPr>
          <w:t>16</w:t>
        </w:r>
        <w:r>
          <w:rPr>
            <w:noProof/>
            <w:webHidden/>
          </w:rPr>
          <w:fldChar w:fldCharType="end"/>
        </w:r>
      </w:hyperlink>
    </w:p>
    <w:p w14:paraId="0BF56816" w14:textId="278ECE41" w:rsidR="002F3A47" w:rsidRDefault="002F3A47">
      <w:pPr>
        <w:pStyle w:val="TOC4"/>
        <w:tabs>
          <w:tab w:val="right" w:leader="dot" w:pos="8778"/>
        </w:tabs>
        <w:rPr>
          <w:rFonts w:asciiTheme="minorHAnsi" w:eastAsiaTheme="minorEastAsia" w:hAnsiTheme="minorHAnsi"/>
          <w:noProof/>
          <w:kern w:val="2"/>
          <w:sz w:val="24"/>
          <w:szCs w:val="24"/>
          <w14:ligatures w14:val="standardContextual"/>
        </w:rPr>
      </w:pPr>
      <w:hyperlink w:anchor="_Toc235046138" w:history="1">
        <w:r w:rsidRPr="00B039ED">
          <w:rPr>
            <w:rStyle w:val="Hyperlink"/>
            <w:noProof/>
          </w:rPr>
          <w:t>3.3.2.3 Dữ liệu liên hệ</w:t>
        </w:r>
        <w:r>
          <w:rPr>
            <w:noProof/>
            <w:webHidden/>
          </w:rPr>
          <w:tab/>
        </w:r>
        <w:r>
          <w:rPr>
            <w:noProof/>
            <w:webHidden/>
          </w:rPr>
          <w:fldChar w:fldCharType="begin"/>
        </w:r>
        <w:r>
          <w:rPr>
            <w:noProof/>
            <w:webHidden/>
          </w:rPr>
          <w:instrText xml:space="preserve"> PAGEREF _Toc235046138 \h </w:instrText>
        </w:r>
        <w:r>
          <w:rPr>
            <w:noProof/>
            <w:webHidden/>
          </w:rPr>
        </w:r>
        <w:r>
          <w:rPr>
            <w:noProof/>
            <w:webHidden/>
          </w:rPr>
          <w:fldChar w:fldCharType="separate"/>
        </w:r>
        <w:r>
          <w:rPr>
            <w:noProof/>
            <w:webHidden/>
          </w:rPr>
          <w:t>16</w:t>
        </w:r>
        <w:r>
          <w:rPr>
            <w:noProof/>
            <w:webHidden/>
          </w:rPr>
          <w:fldChar w:fldCharType="end"/>
        </w:r>
      </w:hyperlink>
    </w:p>
    <w:p w14:paraId="60A6C79E" w14:textId="7BBC2F44"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39" w:history="1">
        <w:r w:rsidRPr="00B039ED">
          <w:rPr>
            <w:rStyle w:val="Hyperlink"/>
            <w:noProof/>
          </w:rPr>
          <w:t>3.4 Thiết kế chức năng</w:t>
        </w:r>
        <w:r>
          <w:rPr>
            <w:noProof/>
            <w:webHidden/>
          </w:rPr>
          <w:tab/>
        </w:r>
        <w:r>
          <w:rPr>
            <w:noProof/>
            <w:webHidden/>
          </w:rPr>
          <w:fldChar w:fldCharType="begin"/>
        </w:r>
        <w:r>
          <w:rPr>
            <w:noProof/>
            <w:webHidden/>
          </w:rPr>
          <w:instrText xml:space="preserve"> PAGEREF _Toc235046139 \h </w:instrText>
        </w:r>
        <w:r>
          <w:rPr>
            <w:noProof/>
            <w:webHidden/>
          </w:rPr>
        </w:r>
        <w:r>
          <w:rPr>
            <w:noProof/>
            <w:webHidden/>
          </w:rPr>
          <w:fldChar w:fldCharType="separate"/>
        </w:r>
        <w:r>
          <w:rPr>
            <w:noProof/>
            <w:webHidden/>
          </w:rPr>
          <w:t>17</w:t>
        </w:r>
        <w:r>
          <w:rPr>
            <w:noProof/>
            <w:webHidden/>
          </w:rPr>
          <w:fldChar w:fldCharType="end"/>
        </w:r>
      </w:hyperlink>
    </w:p>
    <w:p w14:paraId="7944D801" w14:textId="0A5B0B2B"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0" w:history="1">
        <w:r w:rsidRPr="00B039ED">
          <w:rPr>
            <w:rStyle w:val="Hyperlink"/>
            <w:noProof/>
          </w:rPr>
          <w:t>3.4.1 Chức năng hiển thị danh sách sản phẩm</w:t>
        </w:r>
        <w:r>
          <w:rPr>
            <w:noProof/>
            <w:webHidden/>
          </w:rPr>
          <w:tab/>
        </w:r>
        <w:r>
          <w:rPr>
            <w:noProof/>
            <w:webHidden/>
          </w:rPr>
          <w:fldChar w:fldCharType="begin"/>
        </w:r>
        <w:r>
          <w:rPr>
            <w:noProof/>
            <w:webHidden/>
          </w:rPr>
          <w:instrText xml:space="preserve"> PAGEREF _Toc235046140 \h </w:instrText>
        </w:r>
        <w:r>
          <w:rPr>
            <w:noProof/>
            <w:webHidden/>
          </w:rPr>
        </w:r>
        <w:r>
          <w:rPr>
            <w:noProof/>
            <w:webHidden/>
          </w:rPr>
          <w:fldChar w:fldCharType="separate"/>
        </w:r>
        <w:r>
          <w:rPr>
            <w:noProof/>
            <w:webHidden/>
          </w:rPr>
          <w:t>17</w:t>
        </w:r>
        <w:r>
          <w:rPr>
            <w:noProof/>
            <w:webHidden/>
          </w:rPr>
          <w:fldChar w:fldCharType="end"/>
        </w:r>
      </w:hyperlink>
    </w:p>
    <w:p w14:paraId="611F95DF" w14:textId="54A235D3"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1" w:history="1">
        <w:r w:rsidRPr="00B039ED">
          <w:rPr>
            <w:rStyle w:val="Hyperlink"/>
            <w:noProof/>
          </w:rPr>
          <w:t>3.4.2 Chức năng xem chi tiết sản phẩm</w:t>
        </w:r>
        <w:r>
          <w:rPr>
            <w:noProof/>
            <w:webHidden/>
          </w:rPr>
          <w:tab/>
        </w:r>
        <w:r>
          <w:rPr>
            <w:noProof/>
            <w:webHidden/>
          </w:rPr>
          <w:fldChar w:fldCharType="begin"/>
        </w:r>
        <w:r>
          <w:rPr>
            <w:noProof/>
            <w:webHidden/>
          </w:rPr>
          <w:instrText xml:space="preserve"> PAGEREF _Toc235046141 \h </w:instrText>
        </w:r>
        <w:r>
          <w:rPr>
            <w:noProof/>
            <w:webHidden/>
          </w:rPr>
        </w:r>
        <w:r>
          <w:rPr>
            <w:noProof/>
            <w:webHidden/>
          </w:rPr>
          <w:fldChar w:fldCharType="separate"/>
        </w:r>
        <w:r>
          <w:rPr>
            <w:noProof/>
            <w:webHidden/>
          </w:rPr>
          <w:t>18</w:t>
        </w:r>
        <w:r>
          <w:rPr>
            <w:noProof/>
            <w:webHidden/>
          </w:rPr>
          <w:fldChar w:fldCharType="end"/>
        </w:r>
      </w:hyperlink>
    </w:p>
    <w:p w14:paraId="13C5816D" w14:textId="548B1D53"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2" w:history="1">
        <w:r w:rsidRPr="00B039ED">
          <w:rPr>
            <w:rStyle w:val="Hyperlink"/>
            <w:noProof/>
          </w:rPr>
          <w:t>3.4.3 Chức năng thêm vào giỏ hàng</w:t>
        </w:r>
        <w:r>
          <w:rPr>
            <w:noProof/>
            <w:webHidden/>
          </w:rPr>
          <w:tab/>
        </w:r>
        <w:r>
          <w:rPr>
            <w:noProof/>
            <w:webHidden/>
          </w:rPr>
          <w:fldChar w:fldCharType="begin"/>
        </w:r>
        <w:r>
          <w:rPr>
            <w:noProof/>
            <w:webHidden/>
          </w:rPr>
          <w:instrText xml:space="preserve"> PAGEREF _Toc235046142 \h </w:instrText>
        </w:r>
        <w:r>
          <w:rPr>
            <w:noProof/>
            <w:webHidden/>
          </w:rPr>
        </w:r>
        <w:r>
          <w:rPr>
            <w:noProof/>
            <w:webHidden/>
          </w:rPr>
          <w:fldChar w:fldCharType="separate"/>
        </w:r>
        <w:r>
          <w:rPr>
            <w:noProof/>
            <w:webHidden/>
          </w:rPr>
          <w:t>19</w:t>
        </w:r>
        <w:r>
          <w:rPr>
            <w:noProof/>
            <w:webHidden/>
          </w:rPr>
          <w:fldChar w:fldCharType="end"/>
        </w:r>
      </w:hyperlink>
    </w:p>
    <w:p w14:paraId="1B02FE47" w14:textId="6B6B3C7F"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3" w:history="1">
        <w:r w:rsidRPr="00B039ED">
          <w:rPr>
            <w:rStyle w:val="Hyperlink"/>
            <w:noProof/>
          </w:rPr>
          <w:t>3.4.4 Chức năng giới thiệu cửa hàng</w:t>
        </w:r>
        <w:r>
          <w:rPr>
            <w:noProof/>
            <w:webHidden/>
          </w:rPr>
          <w:tab/>
        </w:r>
        <w:r>
          <w:rPr>
            <w:noProof/>
            <w:webHidden/>
          </w:rPr>
          <w:fldChar w:fldCharType="begin"/>
        </w:r>
        <w:r>
          <w:rPr>
            <w:noProof/>
            <w:webHidden/>
          </w:rPr>
          <w:instrText xml:space="preserve"> PAGEREF _Toc235046143 \h </w:instrText>
        </w:r>
        <w:r>
          <w:rPr>
            <w:noProof/>
            <w:webHidden/>
          </w:rPr>
        </w:r>
        <w:r>
          <w:rPr>
            <w:noProof/>
            <w:webHidden/>
          </w:rPr>
          <w:fldChar w:fldCharType="separate"/>
        </w:r>
        <w:r>
          <w:rPr>
            <w:noProof/>
            <w:webHidden/>
          </w:rPr>
          <w:t>19</w:t>
        </w:r>
        <w:r>
          <w:rPr>
            <w:noProof/>
            <w:webHidden/>
          </w:rPr>
          <w:fldChar w:fldCharType="end"/>
        </w:r>
      </w:hyperlink>
    </w:p>
    <w:p w14:paraId="5CE1AECD" w14:textId="7BEF706B"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4" w:history="1">
        <w:r w:rsidRPr="00B039ED">
          <w:rPr>
            <w:rStyle w:val="Hyperlink"/>
            <w:noProof/>
          </w:rPr>
          <w:t>3.4.5 Chức năng liên hệ</w:t>
        </w:r>
        <w:r>
          <w:rPr>
            <w:noProof/>
            <w:webHidden/>
          </w:rPr>
          <w:tab/>
        </w:r>
        <w:r>
          <w:rPr>
            <w:noProof/>
            <w:webHidden/>
          </w:rPr>
          <w:fldChar w:fldCharType="begin"/>
        </w:r>
        <w:r>
          <w:rPr>
            <w:noProof/>
            <w:webHidden/>
          </w:rPr>
          <w:instrText xml:space="preserve"> PAGEREF _Toc235046144 \h </w:instrText>
        </w:r>
        <w:r>
          <w:rPr>
            <w:noProof/>
            <w:webHidden/>
          </w:rPr>
        </w:r>
        <w:r>
          <w:rPr>
            <w:noProof/>
            <w:webHidden/>
          </w:rPr>
          <w:fldChar w:fldCharType="separate"/>
        </w:r>
        <w:r>
          <w:rPr>
            <w:noProof/>
            <w:webHidden/>
          </w:rPr>
          <w:t>20</w:t>
        </w:r>
        <w:r>
          <w:rPr>
            <w:noProof/>
            <w:webHidden/>
          </w:rPr>
          <w:fldChar w:fldCharType="end"/>
        </w:r>
      </w:hyperlink>
    </w:p>
    <w:p w14:paraId="58FBD37A" w14:textId="6AA36893"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45" w:history="1">
        <w:r w:rsidRPr="00B039ED">
          <w:rPr>
            <w:rStyle w:val="Hyperlink"/>
            <w:noProof/>
          </w:rPr>
          <w:t>3.5 Thiết kế giao diện hệ thống</w:t>
        </w:r>
        <w:r>
          <w:rPr>
            <w:noProof/>
            <w:webHidden/>
          </w:rPr>
          <w:tab/>
        </w:r>
        <w:r>
          <w:rPr>
            <w:noProof/>
            <w:webHidden/>
          </w:rPr>
          <w:fldChar w:fldCharType="begin"/>
        </w:r>
        <w:r>
          <w:rPr>
            <w:noProof/>
            <w:webHidden/>
          </w:rPr>
          <w:instrText xml:space="preserve"> PAGEREF _Toc235046145 \h </w:instrText>
        </w:r>
        <w:r>
          <w:rPr>
            <w:noProof/>
            <w:webHidden/>
          </w:rPr>
        </w:r>
        <w:r>
          <w:rPr>
            <w:noProof/>
            <w:webHidden/>
          </w:rPr>
          <w:fldChar w:fldCharType="separate"/>
        </w:r>
        <w:r>
          <w:rPr>
            <w:noProof/>
            <w:webHidden/>
          </w:rPr>
          <w:t>21</w:t>
        </w:r>
        <w:r>
          <w:rPr>
            <w:noProof/>
            <w:webHidden/>
          </w:rPr>
          <w:fldChar w:fldCharType="end"/>
        </w:r>
      </w:hyperlink>
    </w:p>
    <w:p w14:paraId="4FECC377" w14:textId="1AF1990D"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6" w:history="1">
        <w:r w:rsidRPr="00B039ED">
          <w:rPr>
            <w:rStyle w:val="Hyperlink"/>
            <w:noProof/>
          </w:rPr>
          <w:t>3.5.1 Giao diện trang chủ</w:t>
        </w:r>
        <w:r>
          <w:rPr>
            <w:noProof/>
            <w:webHidden/>
          </w:rPr>
          <w:tab/>
        </w:r>
        <w:r>
          <w:rPr>
            <w:noProof/>
            <w:webHidden/>
          </w:rPr>
          <w:fldChar w:fldCharType="begin"/>
        </w:r>
        <w:r>
          <w:rPr>
            <w:noProof/>
            <w:webHidden/>
          </w:rPr>
          <w:instrText xml:space="preserve"> PAGEREF _Toc235046146 \h </w:instrText>
        </w:r>
        <w:r>
          <w:rPr>
            <w:noProof/>
            <w:webHidden/>
          </w:rPr>
        </w:r>
        <w:r>
          <w:rPr>
            <w:noProof/>
            <w:webHidden/>
          </w:rPr>
          <w:fldChar w:fldCharType="separate"/>
        </w:r>
        <w:r>
          <w:rPr>
            <w:noProof/>
            <w:webHidden/>
          </w:rPr>
          <w:t>21</w:t>
        </w:r>
        <w:r>
          <w:rPr>
            <w:noProof/>
            <w:webHidden/>
          </w:rPr>
          <w:fldChar w:fldCharType="end"/>
        </w:r>
      </w:hyperlink>
    </w:p>
    <w:p w14:paraId="49138565" w14:textId="49F5B696"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7" w:history="1">
        <w:r w:rsidRPr="00B039ED">
          <w:rPr>
            <w:rStyle w:val="Hyperlink"/>
            <w:noProof/>
          </w:rPr>
          <w:t>3.5.2 Giao diện trang chi tiết sản phẩm</w:t>
        </w:r>
        <w:r>
          <w:rPr>
            <w:noProof/>
            <w:webHidden/>
          </w:rPr>
          <w:tab/>
        </w:r>
        <w:r>
          <w:rPr>
            <w:noProof/>
            <w:webHidden/>
          </w:rPr>
          <w:fldChar w:fldCharType="begin"/>
        </w:r>
        <w:r>
          <w:rPr>
            <w:noProof/>
            <w:webHidden/>
          </w:rPr>
          <w:instrText xml:space="preserve"> PAGEREF _Toc235046147 \h </w:instrText>
        </w:r>
        <w:r>
          <w:rPr>
            <w:noProof/>
            <w:webHidden/>
          </w:rPr>
        </w:r>
        <w:r>
          <w:rPr>
            <w:noProof/>
            <w:webHidden/>
          </w:rPr>
          <w:fldChar w:fldCharType="separate"/>
        </w:r>
        <w:r>
          <w:rPr>
            <w:noProof/>
            <w:webHidden/>
          </w:rPr>
          <w:t>22</w:t>
        </w:r>
        <w:r>
          <w:rPr>
            <w:noProof/>
            <w:webHidden/>
          </w:rPr>
          <w:fldChar w:fldCharType="end"/>
        </w:r>
      </w:hyperlink>
    </w:p>
    <w:p w14:paraId="0CF15361" w14:textId="77D3A281"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8" w:history="1">
        <w:r w:rsidRPr="00B039ED">
          <w:rPr>
            <w:rStyle w:val="Hyperlink"/>
            <w:noProof/>
          </w:rPr>
          <w:t>3.5.3 Giao diện trang giới thiệu</w:t>
        </w:r>
        <w:r>
          <w:rPr>
            <w:noProof/>
            <w:webHidden/>
          </w:rPr>
          <w:tab/>
        </w:r>
        <w:r>
          <w:rPr>
            <w:noProof/>
            <w:webHidden/>
          </w:rPr>
          <w:fldChar w:fldCharType="begin"/>
        </w:r>
        <w:r>
          <w:rPr>
            <w:noProof/>
            <w:webHidden/>
          </w:rPr>
          <w:instrText xml:space="preserve"> PAGEREF _Toc235046148 \h </w:instrText>
        </w:r>
        <w:r>
          <w:rPr>
            <w:noProof/>
            <w:webHidden/>
          </w:rPr>
        </w:r>
        <w:r>
          <w:rPr>
            <w:noProof/>
            <w:webHidden/>
          </w:rPr>
          <w:fldChar w:fldCharType="separate"/>
        </w:r>
        <w:r>
          <w:rPr>
            <w:noProof/>
            <w:webHidden/>
          </w:rPr>
          <w:t>22</w:t>
        </w:r>
        <w:r>
          <w:rPr>
            <w:noProof/>
            <w:webHidden/>
          </w:rPr>
          <w:fldChar w:fldCharType="end"/>
        </w:r>
      </w:hyperlink>
    </w:p>
    <w:p w14:paraId="211861FE" w14:textId="75B19F97"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49" w:history="1">
        <w:r w:rsidRPr="00B039ED">
          <w:rPr>
            <w:rStyle w:val="Hyperlink"/>
            <w:noProof/>
          </w:rPr>
          <w:t>3.5.4 Giao diện trang liên hệ</w:t>
        </w:r>
        <w:r>
          <w:rPr>
            <w:noProof/>
            <w:webHidden/>
          </w:rPr>
          <w:tab/>
        </w:r>
        <w:r>
          <w:rPr>
            <w:noProof/>
            <w:webHidden/>
          </w:rPr>
          <w:fldChar w:fldCharType="begin"/>
        </w:r>
        <w:r>
          <w:rPr>
            <w:noProof/>
            <w:webHidden/>
          </w:rPr>
          <w:instrText xml:space="preserve"> PAGEREF _Toc235046149 \h </w:instrText>
        </w:r>
        <w:r>
          <w:rPr>
            <w:noProof/>
            <w:webHidden/>
          </w:rPr>
        </w:r>
        <w:r>
          <w:rPr>
            <w:noProof/>
            <w:webHidden/>
          </w:rPr>
          <w:fldChar w:fldCharType="separate"/>
        </w:r>
        <w:r>
          <w:rPr>
            <w:noProof/>
            <w:webHidden/>
          </w:rPr>
          <w:t>22</w:t>
        </w:r>
        <w:r>
          <w:rPr>
            <w:noProof/>
            <w:webHidden/>
          </w:rPr>
          <w:fldChar w:fldCharType="end"/>
        </w:r>
      </w:hyperlink>
    </w:p>
    <w:p w14:paraId="3F741821" w14:textId="6B74D3FE"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50" w:history="1">
        <w:r w:rsidRPr="00B039ED">
          <w:rPr>
            <w:rStyle w:val="Hyperlink"/>
            <w:noProof/>
          </w:rPr>
          <w:t>3.6 Thuật toán hoạt động của hệ thống</w:t>
        </w:r>
        <w:r>
          <w:rPr>
            <w:noProof/>
            <w:webHidden/>
          </w:rPr>
          <w:tab/>
        </w:r>
        <w:r>
          <w:rPr>
            <w:noProof/>
            <w:webHidden/>
          </w:rPr>
          <w:fldChar w:fldCharType="begin"/>
        </w:r>
        <w:r>
          <w:rPr>
            <w:noProof/>
            <w:webHidden/>
          </w:rPr>
          <w:instrText xml:space="preserve"> PAGEREF _Toc235046150 \h </w:instrText>
        </w:r>
        <w:r>
          <w:rPr>
            <w:noProof/>
            <w:webHidden/>
          </w:rPr>
        </w:r>
        <w:r>
          <w:rPr>
            <w:noProof/>
            <w:webHidden/>
          </w:rPr>
          <w:fldChar w:fldCharType="separate"/>
        </w:r>
        <w:r>
          <w:rPr>
            <w:noProof/>
            <w:webHidden/>
          </w:rPr>
          <w:t>23</w:t>
        </w:r>
        <w:r>
          <w:rPr>
            <w:noProof/>
            <w:webHidden/>
          </w:rPr>
          <w:fldChar w:fldCharType="end"/>
        </w:r>
      </w:hyperlink>
    </w:p>
    <w:p w14:paraId="63CE6F12" w14:textId="18C3E0BA"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51" w:history="1">
        <w:r w:rsidRPr="00B039ED">
          <w:rPr>
            <w:rStyle w:val="Hyperlink"/>
            <w:noProof/>
          </w:rPr>
          <w:t>3.6.1 Thuật toán hiển thị danh sách sản phẩm</w:t>
        </w:r>
        <w:r>
          <w:rPr>
            <w:noProof/>
            <w:webHidden/>
          </w:rPr>
          <w:tab/>
        </w:r>
        <w:r>
          <w:rPr>
            <w:noProof/>
            <w:webHidden/>
          </w:rPr>
          <w:fldChar w:fldCharType="begin"/>
        </w:r>
        <w:r>
          <w:rPr>
            <w:noProof/>
            <w:webHidden/>
          </w:rPr>
          <w:instrText xml:space="preserve"> PAGEREF _Toc235046151 \h </w:instrText>
        </w:r>
        <w:r>
          <w:rPr>
            <w:noProof/>
            <w:webHidden/>
          </w:rPr>
        </w:r>
        <w:r>
          <w:rPr>
            <w:noProof/>
            <w:webHidden/>
          </w:rPr>
          <w:fldChar w:fldCharType="separate"/>
        </w:r>
        <w:r>
          <w:rPr>
            <w:noProof/>
            <w:webHidden/>
          </w:rPr>
          <w:t>24</w:t>
        </w:r>
        <w:r>
          <w:rPr>
            <w:noProof/>
            <w:webHidden/>
          </w:rPr>
          <w:fldChar w:fldCharType="end"/>
        </w:r>
      </w:hyperlink>
    </w:p>
    <w:p w14:paraId="0187F184" w14:textId="2FF9404E"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52" w:history="1">
        <w:r w:rsidRPr="00B039ED">
          <w:rPr>
            <w:rStyle w:val="Hyperlink"/>
            <w:noProof/>
          </w:rPr>
          <w:t>3.6.2 Thuật toán xem chi tiết sản phẩm</w:t>
        </w:r>
        <w:r>
          <w:rPr>
            <w:noProof/>
            <w:webHidden/>
          </w:rPr>
          <w:tab/>
        </w:r>
        <w:r>
          <w:rPr>
            <w:noProof/>
            <w:webHidden/>
          </w:rPr>
          <w:fldChar w:fldCharType="begin"/>
        </w:r>
        <w:r>
          <w:rPr>
            <w:noProof/>
            <w:webHidden/>
          </w:rPr>
          <w:instrText xml:space="preserve"> PAGEREF _Toc235046152 \h </w:instrText>
        </w:r>
        <w:r>
          <w:rPr>
            <w:noProof/>
            <w:webHidden/>
          </w:rPr>
        </w:r>
        <w:r>
          <w:rPr>
            <w:noProof/>
            <w:webHidden/>
          </w:rPr>
          <w:fldChar w:fldCharType="separate"/>
        </w:r>
        <w:r>
          <w:rPr>
            <w:noProof/>
            <w:webHidden/>
          </w:rPr>
          <w:t>24</w:t>
        </w:r>
        <w:r>
          <w:rPr>
            <w:noProof/>
            <w:webHidden/>
          </w:rPr>
          <w:fldChar w:fldCharType="end"/>
        </w:r>
      </w:hyperlink>
    </w:p>
    <w:p w14:paraId="5748FE9D" w14:textId="0370546D"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53" w:history="1">
        <w:r w:rsidRPr="00B039ED">
          <w:rPr>
            <w:rStyle w:val="Hyperlink"/>
            <w:noProof/>
          </w:rPr>
          <w:t>3.6.3 Thuật toán gửi liên hệ</w:t>
        </w:r>
        <w:r>
          <w:rPr>
            <w:noProof/>
            <w:webHidden/>
          </w:rPr>
          <w:tab/>
        </w:r>
        <w:r>
          <w:rPr>
            <w:noProof/>
            <w:webHidden/>
          </w:rPr>
          <w:fldChar w:fldCharType="begin"/>
        </w:r>
        <w:r>
          <w:rPr>
            <w:noProof/>
            <w:webHidden/>
          </w:rPr>
          <w:instrText xml:space="preserve"> PAGEREF _Toc235046153 \h </w:instrText>
        </w:r>
        <w:r>
          <w:rPr>
            <w:noProof/>
            <w:webHidden/>
          </w:rPr>
        </w:r>
        <w:r>
          <w:rPr>
            <w:noProof/>
            <w:webHidden/>
          </w:rPr>
          <w:fldChar w:fldCharType="separate"/>
        </w:r>
        <w:r>
          <w:rPr>
            <w:noProof/>
            <w:webHidden/>
          </w:rPr>
          <w:t>25</w:t>
        </w:r>
        <w:r>
          <w:rPr>
            <w:noProof/>
            <w:webHidden/>
          </w:rPr>
          <w:fldChar w:fldCharType="end"/>
        </w:r>
      </w:hyperlink>
    </w:p>
    <w:p w14:paraId="265CA694" w14:textId="0EA4008C"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54" w:history="1">
        <w:r w:rsidRPr="00B039ED">
          <w:rPr>
            <w:rStyle w:val="Hyperlink"/>
            <w:noProof/>
          </w:rPr>
          <w:t>3.7 Đánh giá chương</w:t>
        </w:r>
        <w:r>
          <w:rPr>
            <w:noProof/>
            <w:webHidden/>
          </w:rPr>
          <w:tab/>
        </w:r>
        <w:r>
          <w:rPr>
            <w:noProof/>
            <w:webHidden/>
          </w:rPr>
          <w:fldChar w:fldCharType="begin"/>
        </w:r>
        <w:r>
          <w:rPr>
            <w:noProof/>
            <w:webHidden/>
          </w:rPr>
          <w:instrText xml:space="preserve"> PAGEREF _Toc235046154 \h </w:instrText>
        </w:r>
        <w:r>
          <w:rPr>
            <w:noProof/>
            <w:webHidden/>
          </w:rPr>
        </w:r>
        <w:r>
          <w:rPr>
            <w:noProof/>
            <w:webHidden/>
          </w:rPr>
          <w:fldChar w:fldCharType="separate"/>
        </w:r>
        <w:r>
          <w:rPr>
            <w:noProof/>
            <w:webHidden/>
          </w:rPr>
          <w:t>26</w:t>
        </w:r>
        <w:r>
          <w:rPr>
            <w:noProof/>
            <w:webHidden/>
          </w:rPr>
          <w:fldChar w:fldCharType="end"/>
        </w:r>
      </w:hyperlink>
    </w:p>
    <w:p w14:paraId="4B6F3D07" w14:textId="0938A78E" w:rsidR="002F3A47" w:rsidRDefault="002F3A47">
      <w:pPr>
        <w:pStyle w:val="TOC1"/>
        <w:tabs>
          <w:tab w:val="right" w:leader="dot" w:pos="8778"/>
        </w:tabs>
        <w:rPr>
          <w:rFonts w:asciiTheme="minorHAnsi" w:eastAsiaTheme="minorEastAsia" w:hAnsiTheme="minorHAnsi"/>
          <w:noProof/>
          <w:kern w:val="2"/>
          <w:sz w:val="24"/>
          <w:szCs w:val="24"/>
          <w14:ligatures w14:val="standardContextual"/>
        </w:rPr>
      </w:pPr>
      <w:hyperlink w:anchor="_Toc235046155" w:history="1">
        <w:r w:rsidRPr="00B039ED">
          <w:rPr>
            <w:rStyle w:val="Hyperlink"/>
            <w:noProof/>
          </w:rPr>
          <w:t>CHƯƠNG 4. KẾT QUẢ thực nghiệm</w:t>
        </w:r>
        <w:r>
          <w:rPr>
            <w:noProof/>
            <w:webHidden/>
          </w:rPr>
          <w:tab/>
        </w:r>
        <w:r>
          <w:rPr>
            <w:noProof/>
            <w:webHidden/>
          </w:rPr>
          <w:fldChar w:fldCharType="begin"/>
        </w:r>
        <w:r>
          <w:rPr>
            <w:noProof/>
            <w:webHidden/>
          </w:rPr>
          <w:instrText xml:space="preserve"> PAGEREF _Toc235046155 \h </w:instrText>
        </w:r>
        <w:r>
          <w:rPr>
            <w:noProof/>
            <w:webHidden/>
          </w:rPr>
        </w:r>
        <w:r>
          <w:rPr>
            <w:noProof/>
            <w:webHidden/>
          </w:rPr>
          <w:fldChar w:fldCharType="separate"/>
        </w:r>
        <w:r>
          <w:rPr>
            <w:noProof/>
            <w:webHidden/>
          </w:rPr>
          <w:t>27</w:t>
        </w:r>
        <w:r>
          <w:rPr>
            <w:noProof/>
            <w:webHidden/>
          </w:rPr>
          <w:fldChar w:fldCharType="end"/>
        </w:r>
      </w:hyperlink>
    </w:p>
    <w:p w14:paraId="05851767" w14:textId="2C8EF88E"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56" w:history="1">
        <w:r w:rsidRPr="00B039ED">
          <w:rPr>
            <w:rStyle w:val="Hyperlink"/>
            <w:noProof/>
          </w:rPr>
          <w:t>4.1 Môi trường thực nghiệm</w:t>
        </w:r>
        <w:r>
          <w:rPr>
            <w:noProof/>
            <w:webHidden/>
          </w:rPr>
          <w:tab/>
        </w:r>
        <w:r>
          <w:rPr>
            <w:noProof/>
            <w:webHidden/>
          </w:rPr>
          <w:fldChar w:fldCharType="begin"/>
        </w:r>
        <w:r>
          <w:rPr>
            <w:noProof/>
            <w:webHidden/>
          </w:rPr>
          <w:instrText xml:space="preserve"> PAGEREF _Toc235046156 \h </w:instrText>
        </w:r>
        <w:r>
          <w:rPr>
            <w:noProof/>
            <w:webHidden/>
          </w:rPr>
        </w:r>
        <w:r>
          <w:rPr>
            <w:noProof/>
            <w:webHidden/>
          </w:rPr>
          <w:fldChar w:fldCharType="separate"/>
        </w:r>
        <w:r>
          <w:rPr>
            <w:noProof/>
            <w:webHidden/>
          </w:rPr>
          <w:t>27</w:t>
        </w:r>
        <w:r>
          <w:rPr>
            <w:noProof/>
            <w:webHidden/>
          </w:rPr>
          <w:fldChar w:fldCharType="end"/>
        </w:r>
      </w:hyperlink>
    </w:p>
    <w:p w14:paraId="5DDF866F" w14:textId="146C4E31"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57" w:history="1">
        <w:r w:rsidRPr="00B039ED">
          <w:rPr>
            <w:rStyle w:val="Hyperlink"/>
            <w:noProof/>
          </w:rPr>
          <w:t>4.2 Dữ liệu thực nghiệm</w:t>
        </w:r>
        <w:r>
          <w:rPr>
            <w:noProof/>
            <w:webHidden/>
          </w:rPr>
          <w:tab/>
        </w:r>
        <w:r>
          <w:rPr>
            <w:noProof/>
            <w:webHidden/>
          </w:rPr>
          <w:fldChar w:fldCharType="begin"/>
        </w:r>
        <w:r>
          <w:rPr>
            <w:noProof/>
            <w:webHidden/>
          </w:rPr>
          <w:instrText xml:space="preserve"> PAGEREF _Toc235046157 \h </w:instrText>
        </w:r>
        <w:r>
          <w:rPr>
            <w:noProof/>
            <w:webHidden/>
          </w:rPr>
        </w:r>
        <w:r>
          <w:rPr>
            <w:noProof/>
            <w:webHidden/>
          </w:rPr>
          <w:fldChar w:fldCharType="separate"/>
        </w:r>
        <w:r>
          <w:rPr>
            <w:noProof/>
            <w:webHidden/>
          </w:rPr>
          <w:t>28</w:t>
        </w:r>
        <w:r>
          <w:rPr>
            <w:noProof/>
            <w:webHidden/>
          </w:rPr>
          <w:fldChar w:fldCharType="end"/>
        </w:r>
      </w:hyperlink>
    </w:p>
    <w:p w14:paraId="63353D1E" w14:textId="1E3B9477"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58" w:history="1">
        <w:r w:rsidRPr="00B039ED">
          <w:rPr>
            <w:rStyle w:val="Hyperlink"/>
            <w:noProof/>
          </w:rPr>
          <w:t>4.3 Kết quả thực nghiệm</w:t>
        </w:r>
        <w:r>
          <w:rPr>
            <w:noProof/>
            <w:webHidden/>
          </w:rPr>
          <w:tab/>
        </w:r>
        <w:r>
          <w:rPr>
            <w:noProof/>
            <w:webHidden/>
          </w:rPr>
          <w:fldChar w:fldCharType="begin"/>
        </w:r>
        <w:r>
          <w:rPr>
            <w:noProof/>
            <w:webHidden/>
          </w:rPr>
          <w:instrText xml:space="preserve"> PAGEREF _Toc235046158 \h </w:instrText>
        </w:r>
        <w:r>
          <w:rPr>
            <w:noProof/>
            <w:webHidden/>
          </w:rPr>
        </w:r>
        <w:r>
          <w:rPr>
            <w:noProof/>
            <w:webHidden/>
          </w:rPr>
          <w:fldChar w:fldCharType="separate"/>
        </w:r>
        <w:r>
          <w:rPr>
            <w:noProof/>
            <w:webHidden/>
          </w:rPr>
          <w:t>28</w:t>
        </w:r>
        <w:r>
          <w:rPr>
            <w:noProof/>
            <w:webHidden/>
          </w:rPr>
          <w:fldChar w:fldCharType="end"/>
        </w:r>
      </w:hyperlink>
    </w:p>
    <w:p w14:paraId="0C769E37" w14:textId="22DC4908"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59" w:history="1">
        <w:r w:rsidRPr="00B039ED">
          <w:rPr>
            <w:rStyle w:val="Hyperlink"/>
            <w:noProof/>
          </w:rPr>
          <w:t>4.3.1 Kết quả giao diện trang chủ</w:t>
        </w:r>
        <w:r>
          <w:rPr>
            <w:noProof/>
            <w:webHidden/>
          </w:rPr>
          <w:tab/>
        </w:r>
        <w:r>
          <w:rPr>
            <w:noProof/>
            <w:webHidden/>
          </w:rPr>
          <w:fldChar w:fldCharType="begin"/>
        </w:r>
        <w:r>
          <w:rPr>
            <w:noProof/>
            <w:webHidden/>
          </w:rPr>
          <w:instrText xml:space="preserve"> PAGEREF _Toc235046159 \h </w:instrText>
        </w:r>
        <w:r>
          <w:rPr>
            <w:noProof/>
            <w:webHidden/>
          </w:rPr>
        </w:r>
        <w:r>
          <w:rPr>
            <w:noProof/>
            <w:webHidden/>
          </w:rPr>
          <w:fldChar w:fldCharType="separate"/>
        </w:r>
        <w:r>
          <w:rPr>
            <w:noProof/>
            <w:webHidden/>
          </w:rPr>
          <w:t>29</w:t>
        </w:r>
        <w:r>
          <w:rPr>
            <w:noProof/>
            <w:webHidden/>
          </w:rPr>
          <w:fldChar w:fldCharType="end"/>
        </w:r>
      </w:hyperlink>
    </w:p>
    <w:p w14:paraId="3DA05030" w14:textId="7914CA07"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60" w:history="1">
        <w:r w:rsidRPr="00B039ED">
          <w:rPr>
            <w:rStyle w:val="Hyperlink"/>
            <w:noProof/>
          </w:rPr>
          <w:t>4.3.2 Kết quả giao diện chi tiết sản phẩm</w:t>
        </w:r>
        <w:r>
          <w:rPr>
            <w:noProof/>
            <w:webHidden/>
          </w:rPr>
          <w:tab/>
        </w:r>
        <w:r>
          <w:rPr>
            <w:noProof/>
            <w:webHidden/>
          </w:rPr>
          <w:fldChar w:fldCharType="begin"/>
        </w:r>
        <w:r>
          <w:rPr>
            <w:noProof/>
            <w:webHidden/>
          </w:rPr>
          <w:instrText xml:space="preserve"> PAGEREF _Toc235046160 \h </w:instrText>
        </w:r>
        <w:r>
          <w:rPr>
            <w:noProof/>
            <w:webHidden/>
          </w:rPr>
        </w:r>
        <w:r>
          <w:rPr>
            <w:noProof/>
            <w:webHidden/>
          </w:rPr>
          <w:fldChar w:fldCharType="separate"/>
        </w:r>
        <w:r>
          <w:rPr>
            <w:noProof/>
            <w:webHidden/>
          </w:rPr>
          <w:t>29</w:t>
        </w:r>
        <w:r>
          <w:rPr>
            <w:noProof/>
            <w:webHidden/>
          </w:rPr>
          <w:fldChar w:fldCharType="end"/>
        </w:r>
      </w:hyperlink>
    </w:p>
    <w:p w14:paraId="4A3121B8" w14:textId="22B78735"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61" w:history="1">
        <w:r w:rsidRPr="00B039ED">
          <w:rPr>
            <w:rStyle w:val="Hyperlink"/>
            <w:noProof/>
          </w:rPr>
          <w:t>4.3.3 Kết quả giao diện giới thiệu</w:t>
        </w:r>
        <w:r>
          <w:rPr>
            <w:noProof/>
            <w:webHidden/>
          </w:rPr>
          <w:tab/>
        </w:r>
        <w:r>
          <w:rPr>
            <w:noProof/>
            <w:webHidden/>
          </w:rPr>
          <w:fldChar w:fldCharType="begin"/>
        </w:r>
        <w:r>
          <w:rPr>
            <w:noProof/>
            <w:webHidden/>
          </w:rPr>
          <w:instrText xml:space="preserve"> PAGEREF _Toc235046161 \h </w:instrText>
        </w:r>
        <w:r>
          <w:rPr>
            <w:noProof/>
            <w:webHidden/>
          </w:rPr>
        </w:r>
        <w:r>
          <w:rPr>
            <w:noProof/>
            <w:webHidden/>
          </w:rPr>
          <w:fldChar w:fldCharType="separate"/>
        </w:r>
        <w:r>
          <w:rPr>
            <w:noProof/>
            <w:webHidden/>
          </w:rPr>
          <w:t>30</w:t>
        </w:r>
        <w:r>
          <w:rPr>
            <w:noProof/>
            <w:webHidden/>
          </w:rPr>
          <w:fldChar w:fldCharType="end"/>
        </w:r>
      </w:hyperlink>
    </w:p>
    <w:p w14:paraId="59E77957" w14:textId="006D54F0" w:rsidR="002F3A47" w:rsidRDefault="002F3A47">
      <w:pPr>
        <w:pStyle w:val="TOC3"/>
        <w:tabs>
          <w:tab w:val="right" w:leader="dot" w:pos="8778"/>
        </w:tabs>
        <w:rPr>
          <w:rFonts w:asciiTheme="minorHAnsi" w:eastAsiaTheme="minorEastAsia" w:hAnsiTheme="minorHAnsi"/>
          <w:noProof/>
          <w:kern w:val="2"/>
          <w:sz w:val="24"/>
          <w:szCs w:val="24"/>
          <w14:ligatures w14:val="standardContextual"/>
        </w:rPr>
      </w:pPr>
      <w:hyperlink w:anchor="_Toc235046162" w:history="1">
        <w:r w:rsidRPr="00B039ED">
          <w:rPr>
            <w:rStyle w:val="Hyperlink"/>
            <w:noProof/>
          </w:rPr>
          <w:t>4.3.4 Kết quả giao diện trang liên hệ</w:t>
        </w:r>
        <w:r>
          <w:rPr>
            <w:noProof/>
            <w:webHidden/>
          </w:rPr>
          <w:tab/>
        </w:r>
        <w:r>
          <w:rPr>
            <w:noProof/>
            <w:webHidden/>
          </w:rPr>
          <w:fldChar w:fldCharType="begin"/>
        </w:r>
        <w:r>
          <w:rPr>
            <w:noProof/>
            <w:webHidden/>
          </w:rPr>
          <w:instrText xml:space="preserve"> PAGEREF _Toc235046162 \h </w:instrText>
        </w:r>
        <w:r>
          <w:rPr>
            <w:noProof/>
            <w:webHidden/>
          </w:rPr>
        </w:r>
        <w:r>
          <w:rPr>
            <w:noProof/>
            <w:webHidden/>
          </w:rPr>
          <w:fldChar w:fldCharType="separate"/>
        </w:r>
        <w:r>
          <w:rPr>
            <w:noProof/>
            <w:webHidden/>
          </w:rPr>
          <w:t>31</w:t>
        </w:r>
        <w:r>
          <w:rPr>
            <w:noProof/>
            <w:webHidden/>
          </w:rPr>
          <w:fldChar w:fldCharType="end"/>
        </w:r>
      </w:hyperlink>
    </w:p>
    <w:p w14:paraId="2026F538" w14:textId="7046A645"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63" w:history="1">
        <w:r w:rsidRPr="00B039ED">
          <w:rPr>
            <w:rStyle w:val="Hyperlink"/>
            <w:noProof/>
          </w:rPr>
          <w:t>4.4 Kiểm thử hệ thống</w:t>
        </w:r>
        <w:r>
          <w:rPr>
            <w:noProof/>
            <w:webHidden/>
          </w:rPr>
          <w:tab/>
        </w:r>
        <w:r>
          <w:rPr>
            <w:noProof/>
            <w:webHidden/>
          </w:rPr>
          <w:fldChar w:fldCharType="begin"/>
        </w:r>
        <w:r>
          <w:rPr>
            <w:noProof/>
            <w:webHidden/>
          </w:rPr>
          <w:instrText xml:space="preserve"> PAGEREF _Toc235046163 \h </w:instrText>
        </w:r>
        <w:r>
          <w:rPr>
            <w:noProof/>
            <w:webHidden/>
          </w:rPr>
        </w:r>
        <w:r>
          <w:rPr>
            <w:noProof/>
            <w:webHidden/>
          </w:rPr>
          <w:fldChar w:fldCharType="separate"/>
        </w:r>
        <w:r>
          <w:rPr>
            <w:noProof/>
            <w:webHidden/>
          </w:rPr>
          <w:t>32</w:t>
        </w:r>
        <w:r>
          <w:rPr>
            <w:noProof/>
            <w:webHidden/>
          </w:rPr>
          <w:fldChar w:fldCharType="end"/>
        </w:r>
      </w:hyperlink>
    </w:p>
    <w:p w14:paraId="119A2D6E" w14:textId="11F56BAA"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64" w:history="1">
        <w:r w:rsidRPr="00B039ED">
          <w:rPr>
            <w:rStyle w:val="Hyperlink"/>
            <w:noProof/>
          </w:rPr>
          <w:t>4.5 Đánh giá kết quả thực nghiệm</w:t>
        </w:r>
        <w:r>
          <w:rPr>
            <w:noProof/>
            <w:webHidden/>
          </w:rPr>
          <w:tab/>
        </w:r>
        <w:r>
          <w:rPr>
            <w:noProof/>
            <w:webHidden/>
          </w:rPr>
          <w:fldChar w:fldCharType="begin"/>
        </w:r>
        <w:r>
          <w:rPr>
            <w:noProof/>
            <w:webHidden/>
          </w:rPr>
          <w:instrText xml:space="preserve"> PAGEREF _Toc235046164 \h </w:instrText>
        </w:r>
        <w:r>
          <w:rPr>
            <w:noProof/>
            <w:webHidden/>
          </w:rPr>
        </w:r>
        <w:r>
          <w:rPr>
            <w:noProof/>
            <w:webHidden/>
          </w:rPr>
          <w:fldChar w:fldCharType="separate"/>
        </w:r>
        <w:r>
          <w:rPr>
            <w:noProof/>
            <w:webHidden/>
          </w:rPr>
          <w:t>34</w:t>
        </w:r>
        <w:r>
          <w:rPr>
            <w:noProof/>
            <w:webHidden/>
          </w:rPr>
          <w:fldChar w:fldCharType="end"/>
        </w:r>
      </w:hyperlink>
    </w:p>
    <w:p w14:paraId="62CD7E65" w14:textId="41498BDB"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65" w:history="1">
        <w:r w:rsidRPr="00B039ED">
          <w:rPr>
            <w:rStyle w:val="Hyperlink"/>
            <w:noProof/>
          </w:rPr>
          <w:t>4.6 Kết luận chương 4</w:t>
        </w:r>
        <w:r>
          <w:rPr>
            <w:noProof/>
            <w:webHidden/>
          </w:rPr>
          <w:tab/>
        </w:r>
        <w:r>
          <w:rPr>
            <w:noProof/>
            <w:webHidden/>
          </w:rPr>
          <w:fldChar w:fldCharType="begin"/>
        </w:r>
        <w:r>
          <w:rPr>
            <w:noProof/>
            <w:webHidden/>
          </w:rPr>
          <w:instrText xml:space="preserve"> PAGEREF _Toc235046165 \h </w:instrText>
        </w:r>
        <w:r>
          <w:rPr>
            <w:noProof/>
            <w:webHidden/>
          </w:rPr>
        </w:r>
        <w:r>
          <w:rPr>
            <w:noProof/>
            <w:webHidden/>
          </w:rPr>
          <w:fldChar w:fldCharType="separate"/>
        </w:r>
        <w:r>
          <w:rPr>
            <w:noProof/>
            <w:webHidden/>
          </w:rPr>
          <w:t>34</w:t>
        </w:r>
        <w:r>
          <w:rPr>
            <w:noProof/>
            <w:webHidden/>
          </w:rPr>
          <w:fldChar w:fldCharType="end"/>
        </w:r>
      </w:hyperlink>
    </w:p>
    <w:p w14:paraId="0076D3B1" w14:textId="073B682B" w:rsidR="002F3A47" w:rsidRDefault="002F3A47">
      <w:pPr>
        <w:pStyle w:val="TOC1"/>
        <w:tabs>
          <w:tab w:val="right" w:leader="dot" w:pos="8778"/>
        </w:tabs>
        <w:rPr>
          <w:rFonts w:asciiTheme="minorHAnsi" w:eastAsiaTheme="minorEastAsia" w:hAnsiTheme="minorHAnsi"/>
          <w:noProof/>
          <w:kern w:val="2"/>
          <w:sz w:val="24"/>
          <w:szCs w:val="24"/>
          <w14:ligatures w14:val="standardContextual"/>
        </w:rPr>
      </w:pPr>
      <w:hyperlink w:anchor="_Toc235046166" w:history="1">
        <w:r w:rsidRPr="00B039E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_Toc235046166 \h </w:instrText>
        </w:r>
        <w:r>
          <w:rPr>
            <w:noProof/>
            <w:webHidden/>
          </w:rPr>
        </w:r>
        <w:r>
          <w:rPr>
            <w:noProof/>
            <w:webHidden/>
          </w:rPr>
          <w:fldChar w:fldCharType="separate"/>
        </w:r>
        <w:r>
          <w:rPr>
            <w:noProof/>
            <w:webHidden/>
          </w:rPr>
          <w:t>36</w:t>
        </w:r>
        <w:r>
          <w:rPr>
            <w:noProof/>
            <w:webHidden/>
          </w:rPr>
          <w:fldChar w:fldCharType="end"/>
        </w:r>
      </w:hyperlink>
    </w:p>
    <w:p w14:paraId="69A3EF76" w14:textId="69688FD4"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67" w:history="1">
        <w:r w:rsidRPr="00B039ED">
          <w:rPr>
            <w:rStyle w:val="Hyperlink"/>
            <w:noProof/>
          </w:rPr>
          <w:t>5.1 Kết luận</w:t>
        </w:r>
        <w:r>
          <w:rPr>
            <w:noProof/>
            <w:webHidden/>
          </w:rPr>
          <w:tab/>
        </w:r>
        <w:r>
          <w:rPr>
            <w:noProof/>
            <w:webHidden/>
          </w:rPr>
          <w:fldChar w:fldCharType="begin"/>
        </w:r>
        <w:r>
          <w:rPr>
            <w:noProof/>
            <w:webHidden/>
          </w:rPr>
          <w:instrText xml:space="preserve"> PAGEREF _Toc235046167 \h </w:instrText>
        </w:r>
        <w:r>
          <w:rPr>
            <w:noProof/>
            <w:webHidden/>
          </w:rPr>
        </w:r>
        <w:r>
          <w:rPr>
            <w:noProof/>
            <w:webHidden/>
          </w:rPr>
          <w:fldChar w:fldCharType="separate"/>
        </w:r>
        <w:r>
          <w:rPr>
            <w:noProof/>
            <w:webHidden/>
          </w:rPr>
          <w:t>36</w:t>
        </w:r>
        <w:r>
          <w:rPr>
            <w:noProof/>
            <w:webHidden/>
          </w:rPr>
          <w:fldChar w:fldCharType="end"/>
        </w:r>
      </w:hyperlink>
    </w:p>
    <w:p w14:paraId="51266A9E" w14:textId="4578AB8F" w:rsidR="002F3A47" w:rsidRDefault="002F3A47">
      <w:pPr>
        <w:pStyle w:val="TOC2"/>
        <w:tabs>
          <w:tab w:val="right" w:leader="dot" w:pos="8778"/>
        </w:tabs>
        <w:rPr>
          <w:rFonts w:asciiTheme="minorHAnsi" w:eastAsiaTheme="minorEastAsia" w:hAnsiTheme="minorHAnsi"/>
          <w:noProof/>
          <w:kern w:val="2"/>
          <w:sz w:val="24"/>
          <w:szCs w:val="24"/>
          <w14:ligatures w14:val="standardContextual"/>
        </w:rPr>
      </w:pPr>
      <w:hyperlink w:anchor="_Toc235046168" w:history="1">
        <w:r w:rsidRPr="00B039ED">
          <w:rPr>
            <w:rStyle w:val="Hyperlink"/>
            <w:noProof/>
          </w:rPr>
          <w:t>5.2 Hướng phát triển</w:t>
        </w:r>
        <w:r>
          <w:rPr>
            <w:noProof/>
            <w:webHidden/>
          </w:rPr>
          <w:tab/>
        </w:r>
        <w:r>
          <w:rPr>
            <w:noProof/>
            <w:webHidden/>
          </w:rPr>
          <w:fldChar w:fldCharType="begin"/>
        </w:r>
        <w:r>
          <w:rPr>
            <w:noProof/>
            <w:webHidden/>
          </w:rPr>
          <w:instrText xml:space="preserve"> PAGEREF _Toc235046168 \h </w:instrText>
        </w:r>
        <w:r>
          <w:rPr>
            <w:noProof/>
            <w:webHidden/>
          </w:rPr>
        </w:r>
        <w:r>
          <w:rPr>
            <w:noProof/>
            <w:webHidden/>
          </w:rPr>
          <w:fldChar w:fldCharType="separate"/>
        </w:r>
        <w:r>
          <w:rPr>
            <w:noProof/>
            <w:webHidden/>
          </w:rPr>
          <w:t>37</w:t>
        </w:r>
        <w:r>
          <w:rPr>
            <w:noProof/>
            <w:webHidden/>
          </w:rPr>
          <w:fldChar w:fldCharType="end"/>
        </w:r>
      </w:hyperlink>
    </w:p>
    <w:p w14:paraId="712BED12" w14:textId="49D51227" w:rsidR="00084BF4" w:rsidRDefault="00084BF4">
      <w:r>
        <w:fldChar w:fldCharType="end"/>
      </w:r>
    </w:p>
    <w:p w14:paraId="3D32AFF2" w14:textId="77777777" w:rsidR="00C50A2A" w:rsidRDefault="00C50A2A" w:rsidP="00C50A2A">
      <w:pPr>
        <w:pStyle w:val="DEMUC"/>
      </w:pPr>
      <w:r>
        <w:br w:type="page"/>
      </w:r>
    </w:p>
    <w:p w14:paraId="5C9499AC" w14:textId="77777777" w:rsidR="000B3C8E" w:rsidRDefault="00314527" w:rsidP="00C50A2A">
      <w:pPr>
        <w:pStyle w:val="DEMUC"/>
      </w:pPr>
      <w:r>
        <w:lastRenderedPageBreak/>
        <w:t>Danh mục hình ảnh</w:t>
      </w:r>
    </w:p>
    <w:p w14:paraId="12F2A3AF" w14:textId="201DF2C2" w:rsidR="002F3A47" w:rsidRDefault="00E13C29"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5046076" w:history="1">
        <w:r w:rsidR="002F3A47" w:rsidRPr="00CD6F97">
          <w:rPr>
            <w:rStyle w:val="Hyperlink"/>
            <w:noProof/>
          </w:rPr>
          <w:t>Hình 4.1 Giao diện trang chủ Aura Perfume</w:t>
        </w:r>
        <w:r w:rsidR="002F3A47">
          <w:rPr>
            <w:noProof/>
            <w:webHidden/>
          </w:rPr>
          <w:tab/>
        </w:r>
        <w:r w:rsidR="002F3A47">
          <w:rPr>
            <w:noProof/>
            <w:webHidden/>
          </w:rPr>
          <w:fldChar w:fldCharType="begin"/>
        </w:r>
        <w:r w:rsidR="002F3A47">
          <w:rPr>
            <w:noProof/>
            <w:webHidden/>
          </w:rPr>
          <w:instrText xml:space="preserve"> PAGEREF _Toc235046076 \h </w:instrText>
        </w:r>
        <w:r w:rsidR="002F3A47">
          <w:rPr>
            <w:noProof/>
            <w:webHidden/>
          </w:rPr>
        </w:r>
        <w:r w:rsidR="002F3A47">
          <w:rPr>
            <w:noProof/>
            <w:webHidden/>
          </w:rPr>
          <w:fldChar w:fldCharType="separate"/>
        </w:r>
        <w:r w:rsidR="002F3A47">
          <w:rPr>
            <w:noProof/>
            <w:webHidden/>
          </w:rPr>
          <w:t>29</w:t>
        </w:r>
        <w:r w:rsidR="002F3A47">
          <w:rPr>
            <w:noProof/>
            <w:webHidden/>
          </w:rPr>
          <w:fldChar w:fldCharType="end"/>
        </w:r>
      </w:hyperlink>
    </w:p>
    <w:p w14:paraId="017E3882" w14:textId="0E448FC1"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77" w:history="1">
        <w:r w:rsidRPr="00CD6F97">
          <w:rPr>
            <w:rStyle w:val="Hyperlink"/>
            <w:noProof/>
          </w:rPr>
          <w:t>Hình 4.2 Giao diện chi tiết sản phẩm</w:t>
        </w:r>
        <w:r>
          <w:rPr>
            <w:noProof/>
            <w:webHidden/>
          </w:rPr>
          <w:tab/>
        </w:r>
        <w:r>
          <w:rPr>
            <w:noProof/>
            <w:webHidden/>
          </w:rPr>
          <w:fldChar w:fldCharType="begin"/>
        </w:r>
        <w:r>
          <w:rPr>
            <w:noProof/>
            <w:webHidden/>
          </w:rPr>
          <w:instrText xml:space="preserve"> PAGEREF _Toc235046077 \h </w:instrText>
        </w:r>
        <w:r>
          <w:rPr>
            <w:noProof/>
            <w:webHidden/>
          </w:rPr>
        </w:r>
        <w:r>
          <w:rPr>
            <w:noProof/>
            <w:webHidden/>
          </w:rPr>
          <w:fldChar w:fldCharType="separate"/>
        </w:r>
        <w:r>
          <w:rPr>
            <w:noProof/>
            <w:webHidden/>
          </w:rPr>
          <w:t>30</w:t>
        </w:r>
        <w:r>
          <w:rPr>
            <w:noProof/>
            <w:webHidden/>
          </w:rPr>
          <w:fldChar w:fldCharType="end"/>
        </w:r>
      </w:hyperlink>
    </w:p>
    <w:p w14:paraId="624A9516" w14:textId="2B62C416"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78" w:history="1">
        <w:r w:rsidRPr="00CD6F97">
          <w:rPr>
            <w:rStyle w:val="Hyperlink"/>
            <w:noProof/>
          </w:rPr>
          <w:t>Hình 4.3 Giao diện giới thiệu</w:t>
        </w:r>
        <w:r>
          <w:rPr>
            <w:noProof/>
            <w:webHidden/>
          </w:rPr>
          <w:tab/>
        </w:r>
        <w:r>
          <w:rPr>
            <w:noProof/>
            <w:webHidden/>
          </w:rPr>
          <w:fldChar w:fldCharType="begin"/>
        </w:r>
        <w:r>
          <w:rPr>
            <w:noProof/>
            <w:webHidden/>
          </w:rPr>
          <w:instrText xml:space="preserve"> PAGEREF _Toc235046078 \h </w:instrText>
        </w:r>
        <w:r>
          <w:rPr>
            <w:noProof/>
            <w:webHidden/>
          </w:rPr>
        </w:r>
        <w:r>
          <w:rPr>
            <w:noProof/>
            <w:webHidden/>
          </w:rPr>
          <w:fldChar w:fldCharType="separate"/>
        </w:r>
        <w:r>
          <w:rPr>
            <w:noProof/>
            <w:webHidden/>
          </w:rPr>
          <w:t>31</w:t>
        </w:r>
        <w:r>
          <w:rPr>
            <w:noProof/>
            <w:webHidden/>
          </w:rPr>
          <w:fldChar w:fldCharType="end"/>
        </w:r>
      </w:hyperlink>
    </w:p>
    <w:p w14:paraId="6246603B" w14:textId="12C33279" w:rsidR="002F3A47" w:rsidRDefault="002F3A47" w:rsidP="002F3A47">
      <w:pPr>
        <w:pStyle w:val="TableofFigures"/>
        <w:tabs>
          <w:tab w:val="right" w:leader="dot" w:pos="8778"/>
        </w:tabs>
        <w:spacing w:before="120" w:after="120" w:line="360" w:lineRule="auto"/>
        <w:rPr>
          <w:rStyle w:val="Hyperlink"/>
          <w:noProof/>
        </w:rPr>
      </w:pPr>
      <w:hyperlink w:anchor="_Toc235046079" w:history="1">
        <w:r w:rsidRPr="00CD6F97">
          <w:rPr>
            <w:rStyle w:val="Hyperlink"/>
            <w:noProof/>
          </w:rPr>
          <w:t>Hình 4.4 Giao diện trang liên hệ</w:t>
        </w:r>
        <w:r>
          <w:rPr>
            <w:noProof/>
            <w:webHidden/>
          </w:rPr>
          <w:tab/>
        </w:r>
        <w:r>
          <w:rPr>
            <w:noProof/>
            <w:webHidden/>
          </w:rPr>
          <w:fldChar w:fldCharType="begin"/>
        </w:r>
        <w:r>
          <w:rPr>
            <w:noProof/>
            <w:webHidden/>
          </w:rPr>
          <w:instrText xml:space="preserve"> PAGEREF _Toc235046079 \h </w:instrText>
        </w:r>
        <w:r>
          <w:rPr>
            <w:noProof/>
            <w:webHidden/>
          </w:rPr>
        </w:r>
        <w:r>
          <w:rPr>
            <w:noProof/>
            <w:webHidden/>
          </w:rPr>
          <w:fldChar w:fldCharType="separate"/>
        </w:r>
        <w:r>
          <w:rPr>
            <w:noProof/>
            <w:webHidden/>
          </w:rPr>
          <w:t>32</w:t>
        </w:r>
        <w:r>
          <w:rPr>
            <w:noProof/>
            <w:webHidden/>
          </w:rPr>
          <w:fldChar w:fldCharType="end"/>
        </w:r>
      </w:hyperlink>
    </w:p>
    <w:p w14:paraId="50BA3655" w14:textId="16FA2420" w:rsidR="002F3A47" w:rsidRPr="002F3A47" w:rsidRDefault="002F3A47" w:rsidP="002F3A47">
      <w:pPr>
        <w:spacing w:before="120" w:after="120" w:line="360" w:lineRule="auto"/>
        <w:rPr>
          <w:noProof/>
          <w:color w:val="0563C1" w:themeColor="hyperlink"/>
          <w:u w:val="single"/>
        </w:rPr>
      </w:pPr>
      <w:r>
        <w:rPr>
          <w:rStyle w:val="Hyperlink"/>
          <w:noProof/>
        </w:rPr>
        <w:br w:type="page"/>
      </w:r>
    </w:p>
    <w:p w14:paraId="1FF3259E" w14:textId="40E6AAAC" w:rsidR="00314527" w:rsidRDefault="00E13C29" w:rsidP="002F3A47">
      <w:pPr>
        <w:pStyle w:val="DEMUC"/>
      </w:pPr>
      <w:r>
        <w:lastRenderedPageBreak/>
        <w:fldChar w:fldCharType="end"/>
      </w:r>
      <w:r w:rsidR="00314527">
        <w:t>Danh mục bảng biểu</w:t>
      </w:r>
    </w:p>
    <w:p w14:paraId="015B0268" w14:textId="4F17851D" w:rsidR="002F3A47" w:rsidRDefault="00E13C29"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5046084" w:history="1">
        <w:r w:rsidR="002F3A47" w:rsidRPr="001649AB">
          <w:rPr>
            <w:rStyle w:val="Hyperlink"/>
            <w:noProof/>
          </w:rPr>
          <w:t>Bảng 3.1 Cấu trúc dữ liệu sản phẩm</w:t>
        </w:r>
        <w:r w:rsidR="002F3A47">
          <w:rPr>
            <w:noProof/>
            <w:webHidden/>
          </w:rPr>
          <w:tab/>
        </w:r>
        <w:r w:rsidR="002F3A47">
          <w:rPr>
            <w:noProof/>
            <w:webHidden/>
          </w:rPr>
          <w:fldChar w:fldCharType="begin"/>
        </w:r>
        <w:r w:rsidR="002F3A47">
          <w:rPr>
            <w:noProof/>
            <w:webHidden/>
          </w:rPr>
          <w:instrText xml:space="preserve"> PAGEREF _Toc235046084 \h </w:instrText>
        </w:r>
        <w:r w:rsidR="002F3A47">
          <w:rPr>
            <w:noProof/>
            <w:webHidden/>
          </w:rPr>
        </w:r>
        <w:r w:rsidR="002F3A47">
          <w:rPr>
            <w:noProof/>
            <w:webHidden/>
          </w:rPr>
          <w:fldChar w:fldCharType="separate"/>
        </w:r>
        <w:r w:rsidR="002F3A47">
          <w:rPr>
            <w:noProof/>
            <w:webHidden/>
          </w:rPr>
          <w:t>15</w:t>
        </w:r>
        <w:r w:rsidR="002F3A47">
          <w:rPr>
            <w:noProof/>
            <w:webHidden/>
          </w:rPr>
          <w:fldChar w:fldCharType="end"/>
        </w:r>
      </w:hyperlink>
    </w:p>
    <w:p w14:paraId="1B77FEEA" w14:textId="2DC55EB0"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85" w:history="1">
        <w:r w:rsidRPr="001649AB">
          <w:rPr>
            <w:rStyle w:val="Hyperlink"/>
            <w:noProof/>
          </w:rPr>
          <w:t>Bảng 3.2 Các trường dữ liệu</w:t>
        </w:r>
        <w:r>
          <w:rPr>
            <w:noProof/>
            <w:webHidden/>
          </w:rPr>
          <w:tab/>
        </w:r>
        <w:r>
          <w:rPr>
            <w:noProof/>
            <w:webHidden/>
          </w:rPr>
          <w:fldChar w:fldCharType="begin"/>
        </w:r>
        <w:r>
          <w:rPr>
            <w:noProof/>
            <w:webHidden/>
          </w:rPr>
          <w:instrText xml:space="preserve"> PAGEREF _Toc235046085 \h </w:instrText>
        </w:r>
        <w:r>
          <w:rPr>
            <w:noProof/>
            <w:webHidden/>
          </w:rPr>
        </w:r>
        <w:r>
          <w:rPr>
            <w:noProof/>
            <w:webHidden/>
          </w:rPr>
          <w:fldChar w:fldCharType="separate"/>
        </w:r>
        <w:r>
          <w:rPr>
            <w:noProof/>
            <w:webHidden/>
          </w:rPr>
          <w:t>17</w:t>
        </w:r>
        <w:r>
          <w:rPr>
            <w:noProof/>
            <w:webHidden/>
          </w:rPr>
          <w:fldChar w:fldCharType="end"/>
        </w:r>
      </w:hyperlink>
    </w:p>
    <w:p w14:paraId="657B1426" w14:textId="12966E78"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86" w:history="1">
        <w:r w:rsidRPr="001649AB">
          <w:rPr>
            <w:rStyle w:val="Hyperlink"/>
            <w:noProof/>
          </w:rPr>
          <w:t>Bảng 4.1 Môi trường thực nghiệm</w:t>
        </w:r>
        <w:r>
          <w:rPr>
            <w:noProof/>
            <w:webHidden/>
          </w:rPr>
          <w:tab/>
        </w:r>
        <w:r>
          <w:rPr>
            <w:noProof/>
            <w:webHidden/>
          </w:rPr>
          <w:fldChar w:fldCharType="begin"/>
        </w:r>
        <w:r>
          <w:rPr>
            <w:noProof/>
            <w:webHidden/>
          </w:rPr>
          <w:instrText xml:space="preserve"> PAGEREF _Toc235046086 \h </w:instrText>
        </w:r>
        <w:r>
          <w:rPr>
            <w:noProof/>
            <w:webHidden/>
          </w:rPr>
        </w:r>
        <w:r>
          <w:rPr>
            <w:noProof/>
            <w:webHidden/>
          </w:rPr>
          <w:fldChar w:fldCharType="separate"/>
        </w:r>
        <w:r>
          <w:rPr>
            <w:noProof/>
            <w:webHidden/>
          </w:rPr>
          <w:t>27</w:t>
        </w:r>
        <w:r>
          <w:rPr>
            <w:noProof/>
            <w:webHidden/>
          </w:rPr>
          <w:fldChar w:fldCharType="end"/>
        </w:r>
      </w:hyperlink>
    </w:p>
    <w:p w14:paraId="3DC0E38A" w14:textId="3DC366BA"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87" w:history="1">
        <w:r w:rsidRPr="001649AB">
          <w:rPr>
            <w:rStyle w:val="Hyperlink"/>
            <w:noProof/>
          </w:rPr>
          <w:t>Bảng 4.2 Kiểm thử chức năng trang chủ</w:t>
        </w:r>
        <w:r>
          <w:rPr>
            <w:noProof/>
            <w:webHidden/>
          </w:rPr>
          <w:tab/>
        </w:r>
        <w:r>
          <w:rPr>
            <w:noProof/>
            <w:webHidden/>
          </w:rPr>
          <w:fldChar w:fldCharType="begin"/>
        </w:r>
        <w:r>
          <w:rPr>
            <w:noProof/>
            <w:webHidden/>
          </w:rPr>
          <w:instrText xml:space="preserve"> PAGEREF _Toc235046087 \h </w:instrText>
        </w:r>
        <w:r>
          <w:rPr>
            <w:noProof/>
            <w:webHidden/>
          </w:rPr>
        </w:r>
        <w:r>
          <w:rPr>
            <w:noProof/>
            <w:webHidden/>
          </w:rPr>
          <w:fldChar w:fldCharType="separate"/>
        </w:r>
        <w:r>
          <w:rPr>
            <w:noProof/>
            <w:webHidden/>
          </w:rPr>
          <w:t>32</w:t>
        </w:r>
        <w:r>
          <w:rPr>
            <w:noProof/>
            <w:webHidden/>
          </w:rPr>
          <w:fldChar w:fldCharType="end"/>
        </w:r>
      </w:hyperlink>
    </w:p>
    <w:p w14:paraId="2BE5EC51" w14:textId="5ED79BA9"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88" w:history="1">
        <w:r w:rsidRPr="001649AB">
          <w:rPr>
            <w:rStyle w:val="Hyperlink"/>
            <w:noProof/>
          </w:rPr>
          <w:t>Bảng 4.3 Kiểm thử chức năng xem chi tiết</w:t>
        </w:r>
        <w:r>
          <w:rPr>
            <w:noProof/>
            <w:webHidden/>
          </w:rPr>
          <w:tab/>
        </w:r>
        <w:r>
          <w:rPr>
            <w:noProof/>
            <w:webHidden/>
          </w:rPr>
          <w:fldChar w:fldCharType="begin"/>
        </w:r>
        <w:r>
          <w:rPr>
            <w:noProof/>
            <w:webHidden/>
          </w:rPr>
          <w:instrText xml:space="preserve"> PAGEREF _Toc235046088 \h </w:instrText>
        </w:r>
        <w:r>
          <w:rPr>
            <w:noProof/>
            <w:webHidden/>
          </w:rPr>
        </w:r>
        <w:r>
          <w:rPr>
            <w:noProof/>
            <w:webHidden/>
          </w:rPr>
          <w:fldChar w:fldCharType="separate"/>
        </w:r>
        <w:r>
          <w:rPr>
            <w:noProof/>
            <w:webHidden/>
          </w:rPr>
          <w:t>33</w:t>
        </w:r>
        <w:r>
          <w:rPr>
            <w:noProof/>
            <w:webHidden/>
          </w:rPr>
          <w:fldChar w:fldCharType="end"/>
        </w:r>
      </w:hyperlink>
    </w:p>
    <w:p w14:paraId="2EA7A855" w14:textId="6E5F4430" w:rsidR="002F3A47" w:rsidRDefault="002F3A47" w:rsidP="002F3A47">
      <w:pPr>
        <w:pStyle w:val="TableofFigures"/>
        <w:tabs>
          <w:tab w:val="right" w:leader="dot" w:pos="8778"/>
        </w:tabs>
        <w:spacing w:before="120" w:after="120" w:line="360" w:lineRule="auto"/>
        <w:rPr>
          <w:rFonts w:asciiTheme="minorHAnsi" w:eastAsiaTheme="minorEastAsia" w:hAnsiTheme="minorHAnsi"/>
          <w:noProof/>
          <w:kern w:val="2"/>
          <w:sz w:val="24"/>
          <w:szCs w:val="24"/>
          <w14:ligatures w14:val="standardContextual"/>
        </w:rPr>
      </w:pPr>
      <w:hyperlink w:anchor="_Toc235046089" w:history="1">
        <w:r w:rsidRPr="001649AB">
          <w:rPr>
            <w:rStyle w:val="Hyperlink"/>
            <w:noProof/>
          </w:rPr>
          <w:t>Bảng 4.4 Kiểm thử chức năng liên hệ</w:t>
        </w:r>
        <w:r>
          <w:rPr>
            <w:noProof/>
            <w:webHidden/>
          </w:rPr>
          <w:tab/>
        </w:r>
        <w:r>
          <w:rPr>
            <w:noProof/>
            <w:webHidden/>
          </w:rPr>
          <w:fldChar w:fldCharType="begin"/>
        </w:r>
        <w:r>
          <w:rPr>
            <w:noProof/>
            <w:webHidden/>
          </w:rPr>
          <w:instrText xml:space="preserve"> PAGEREF _Toc235046089 \h </w:instrText>
        </w:r>
        <w:r>
          <w:rPr>
            <w:noProof/>
            <w:webHidden/>
          </w:rPr>
        </w:r>
        <w:r>
          <w:rPr>
            <w:noProof/>
            <w:webHidden/>
          </w:rPr>
          <w:fldChar w:fldCharType="separate"/>
        </w:r>
        <w:r>
          <w:rPr>
            <w:noProof/>
            <w:webHidden/>
          </w:rPr>
          <w:t>33</w:t>
        </w:r>
        <w:r>
          <w:rPr>
            <w:noProof/>
            <w:webHidden/>
          </w:rPr>
          <w:fldChar w:fldCharType="end"/>
        </w:r>
      </w:hyperlink>
    </w:p>
    <w:p w14:paraId="4F522FEC" w14:textId="70F1949A" w:rsidR="0002381A" w:rsidRDefault="00E13C29" w:rsidP="002F3A47">
      <w:pPr>
        <w:pStyle w:val="DEMUC"/>
      </w:pPr>
      <w:r>
        <w:fldChar w:fldCharType="end"/>
      </w:r>
    </w:p>
    <w:p w14:paraId="1F054C13"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2944387D" w14:textId="77777777" w:rsidR="00314527" w:rsidRDefault="00101E1F" w:rsidP="00BD00D0">
      <w:pPr>
        <w:pStyle w:val="Heading1"/>
      </w:pPr>
      <w:bookmarkStart w:id="0" w:name="_Toc235046113"/>
      <w:r>
        <w:lastRenderedPageBreak/>
        <w:t>T</w:t>
      </w:r>
      <w:r w:rsidR="0035699F">
        <w:t>ổng quan nghiên cứu</w:t>
      </w:r>
      <w:bookmarkEnd w:id="0"/>
    </w:p>
    <w:p w14:paraId="3937E71B" w14:textId="77777777" w:rsidR="007950DA" w:rsidRDefault="007950DA" w:rsidP="00EC5402">
      <w:pPr>
        <w:pStyle w:val="Heading2"/>
      </w:pPr>
      <w:bookmarkStart w:id="1" w:name="_Toc235046114"/>
      <w:r>
        <w:t>Đặt vấn đề</w:t>
      </w:r>
      <w:bookmarkEnd w:id="1"/>
    </w:p>
    <w:p w14:paraId="30A9CC87" w14:textId="77777777" w:rsidR="00843B1D" w:rsidRDefault="00843B1D" w:rsidP="00843B1D">
      <w:pPr>
        <w:pStyle w:val="noidung"/>
      </w:pPr>
      <w:r>
        <w:t>Trong thời đại công nghệ số hiện nay, Internet đã trở thành một phần không thể thiếu trong cuộc sống và hoạt động kinh doanh của các doanh nghiệp. Sự phát triển mạnh mẽ của công nghệ thông tin đã làm thay đổi thói quen mua sắm của người tiêu dùng, từ hình thức mua sắm trực tiếp tại cửa hàng sang mua sắm trực tuyến thông qua các website thương mại điện tử. Điều này không chỉ giúp khách hàng tiết kiệm thời gian, chi phí mà còn mang lại nhiều sự lựa chọn về sản phẩm, giá cả và thương hiệu.</w:t>
      </w:r>
    </w:p>
    <w:p w14:paraId="7D182916" w14:textId="77777777" w:rsidR="00843B1D" w:rsidRDefault="00843B1D" w:rsidP="00843B1D">
      <w:pPr>
        <w:pStyle w:val="noidung"/>
      </w:pPr>
      <w:r>
        <w:t>Đối với lĩnh vực kinh doanh nước hoa, nhu cầu mua sắm trực tuyến ngày càng gia tăng do khách hàng mong muốn tìm hiểu thông tin sản phẩm trước khi quyết định mua. Tuy nhiên, nhiều cửa hàng nước hoa hiện nay vẫn chủ yếu kinh doanh thông qua các nền tảng mạng xã hội hoặc sàn thương mại điện tử. Mặc dù các nền tảng này mang lại nhiều lợi ích nhưng vẫn tồn tại một số hạn chế như khó xây dựng hình ảnh thương hiệu riêng, giao diện thiếu tính đồng bộ và khả năng quản lý thông tin sản phẩm còn hạn chế.</w:t>
      </w:r>
    </w:p>
    <w:p w14:paraId="22ED2D3A" w14:textId="77777777" w:rsidR="00843B1D" w:rsidRDefault="00843B1D" w:rsidP="00843B1D">
      <w:pPr>
        <w:pStyle w:val="noidung"/>
      </w:pPr>
      <w:r>
        <w:t>Trong bối cảnh đó, việc xây dựng một website riêng cho cửa hàng nước hoa là giải pháp cần thiết nhằm quảng bá thương hiệu, giới thiệu sản phẩm một cách chuyên nghiệp và tạo dựng niềm tin với khách hàng. Website không chỉ là nơi cung cấp thông tin về các dòng nước hoa mà còn giúp khách hàng dễ dàng tra cứu, tìm hiểu đặc điểm, giá bán cũng như các chương trình ưu đãi của cửa hàng.</w:t>
      </w:r>
    </w:p>
    <w:p w14:paraId="7FECC3D6" w14:textId="77777777" w:rsidR="00843B1D" w:rsidRDefault="00843B1D" w:rsidP="00843B1D">
      <w:pPr>
        <w:pStyle w:val="noidung"/>
      </w:pPr>
      <w:r>
        <w:t>Xuất phát từ thực tế trên, đề tài “Thiết kế website cửa hàng nước hoa nữ cao cấp Aura Perfume” được thực hiện nhằm xây dựng một website giới thiệu sản phẩm với giao diện hiện đại, dễ sử dụng và phù hợp với xu hướng phát triển của thương mại điện tử. Website được xây dựng bằng HTML5, CSS3 và JavaScript kết hợp với LocalStorage để lưu trữ dữ liệu trên trình duyệt. Đây là các công nghệ phổ biến, dễ triển khai và phù hợp với quy mô của đề tài.</w:t>
      </w:r>
    </w:p>
    <w:p w14:paraId="3921EAAB" w14:textId="77777777" w:rsidR="00843B1D" w:rsidRPr="00843B1D" w:rsidRDefault="00843B1D" w:rsidP="00843B1D">
      <w:pPr>
        <w:pStyle w:val="noidung"/>
      </w:pPr>
      <w:r>
        <w:t>Thông qua việc thực hiện đề tài, người nghiên cứu có cơ hội vận dụng những kiến thức đã học vào thực tế, đồng thời nâng cao kỹ năng phân tích, thiết kế giao diện và lập trình website.</w:t>
      </w:r>
    </w:p>
    <w:p w14:paraId="65347AC2" w14:textId="77777777" w:rsidR="007950DA" w:rsidRDefault="007950DA" w:rsidP="00EC5402">
      <w:pPr>
        <w:pStyle w:val="Heading2"/>
      </w:pPr>
      <w:bookmarkStart w:id="2" w:name="_Toc235046115"/>
      <w:r>
        <w:lastRenderedPageBreak/>
        <w:t>Mục tiêu nghiên cứu</w:t>
      </w:r>
      <w:bookmarkEnd w:id="2"/>
    </w:p>
    <w:p w14:paraId="2956601C" w14:textId="77777777" w:rsidR="00843B1D" w:rsidRDefault="00843B1D" w:rsidP="00843B1D">
      <w:pPr>
        <w:pStyle w:val="noidung"/>
      </w:pPr>
      <w:r>
        <w:t>Đề tài “Thiết kế website cửa hàng nước hoa nữ cao cấp Aura Perfume” được thực hiện nhằm hướng đến mục tiêu xây dựng một website giới thiệu sản phẩm có giao diện hiện đại, thân thiện với người sử dụng và đáp ứng các chức năng cơ bản của một website thương mại điện tử.</w:t>
      </w:r>
    </w:p>
    <w:p w14:paraId="71B1E0C5" w14:textId="77777777" w:rsidR="00843B1D" w:rsidRDefault="00843B1D" w:rsidP="00843B1D">
      <w:pPr>
        <w:pStyle w:val="noidung"/>
      </w:pPr>
      <w:r>
        <w:t>Mục tiêu tổng quát của đề tài là thiết kế và xây dựng một website giúp cửa hàng Aura Perfume quảng bá thương hiệu, giới thiệu các dòng nước hoa nữ cao cấp và hỗ trợ khách hàng tiếp cận thông tin sản phẩm một cách nhanh chóng, thuận tiện.</w:t>
      </w:r>
    </w:p>
    <w:p w14:paraId="5008D429" w14:textId="77777777" w:rsidR="00843B1D" w:rsidRDefault="00843B1D" w:rsidP="00843B1D">
      <w:pPr>
        <w:pStyle w:val="noidung"/>
      </w:pPr>
      <w:r>
        <w:t>Để đạt được mục tiêu trên, đề tài đặt ra các mục tiêu cụ thể như sau:</w:t>
      </w:r>
    </w:p>
    <w:p w14:paraId="7DC006A0" w14:textId="77777777" w:rsidR="00843B1D" w:rsidRDefault="00843B1D" w:rsidP="00843B1D">
      <w:pPr>
        <w:pStyle w:val="noidung"/>
        <w:numPr>
          <w:ilvl w:val="0"/>
          <w:numId w:val="31"/>
        </w:numPr>
      </w:pPr>
      <w:r>
        <w:t>Tìm hiểu cơ sở lý thuyết về website và các công nghệ phát triển web hiện đại.</w:t>
      </w:r>
    </w:p>
    <w:p w14:paraId="4ACB313E" w14:textId="77777777" w:rsidR="00843B1D" w:rsidRDefault="00843B1D" w:rsidP="00843B1D">
      <w:pPr>
        <w:pStyle w:val="noidung"/>
        <w:numPr>
          <w:ilvl w:val="0"/>
          <w:numId w:val="31"/>
        </w:numPr>
      </w:pPr>
      <w:r>
        <w:t>Nghiên cứu quy trình thiết kế và xây dựng website thương mại điện tử.</w:t>
      </w:r>
    </w:p>
    <w:p w14:paraId="702D00F2" w14:textId="77777777" w:rsidR="00843B1D" w:rsidRDefault="00843B1D" w:rsidP="00843B1D">
      <w:pPr>
        <w:pStyle w:val="noidung"/>
        <w:numPr>
          <w:ilvl w:val="0"/>
          <w:numId w:val="31"/>
        </w:numPr>
      </w:pPr>
      <w:r>
        <w:t>Xây dựng giao diện website với phong cách sang trọng, hiện đại và phù hợp với lĩnh vực kinh doanh nước hoa.</w:t>
      </w:r>
    </w:p>
    <w:p w14:paraId="098A3390" w14:textId="77777777" w:rsidR="00843B1D" w:rsidRDefault="00843B1D" w:rsidP="00843B1D">
      <w:pPr>
        <w:pStyle w:val="noidung"/>
        <w:numPr>
          <w:ilvl w:val="0"/>
          <w:numId w:val="31"/>
        </w:numPr>
      </w:pPr>
      <w:r>
        <w:t>Thiết kế các trang chức năng như Trang chủ, Chi tiết sản phẩm, Giới thiệu và Liên hệ.</w:t>
      </w:r>
    </w:p>
    <w:p w14:paraId="15E8C14E" w14:textId="77777777" w:rsidR="00843B1D" w:rsidRDefault="00843B1D" w:rsidP="00843B1D">
      <w:pPr>
        <w:pStyle w:val="noidung"/>
        <w:numPr>
          <w:ilvl w:val="0"/>
          <w:numId w:val="31"/>
        </w:numPr>
      </w:pPr>
      <w:r>
        <w:t>Sử dụng JavaScript để xử lý các chức năng tương tác của hệ thống.</w:t>
      </w:r>
    </w:p>
    <w:p w14:paraId="1D4C8456" w14:textId="77777777" w:rsidR="00843B1D" w:rsidRDefault="00843B1D" w:rsidP="00843B1D">
      <w:pPr>
        <w:pStyle w:val="noidung"/>
        <w:numPr>
          <w:ilvl w:val="0"/>
          <w:numId w:val="31"/>
        </w:numPr>
      </w:pPr>
      <w:r>
        <w:t>Ứng dụng LocalStorage để lưu trữ dữ liệu sản phẩm khi người dùng xem chi tiết.</w:t>
      </w:r>
    </w:p>
    <w:p w14:paraId="1B7D9729" w14:textId="77777777" w:rsidR="00843B1D" w:rsidRDefault="00843B1D" w:rsidP="00843B1D">
      <w:pPr>
        <w:pStyle w:val="noidung"/>
        <w:numPr>
          <w:ilvl w:val="0"/>
          <w:numId w:val="31"/>
        </w:numPr>
      </w:pPr>
      <w:r>
        <w:t>Kiểm thử website nhằm đánh giá khả năng hoạt động của hệ thống trên các trình duyệt phổ biến.</w:t>
      </w:r>
    </w:p>
    <w:p w14:paraId="3C1CB10C" w14:textId="77777777" w:rsidR="00843B1D" w:rsidRPr="00843B1D" w:rsidRDefault="00843B1D" w:rsidP="00843B1D">
      <w:pPr>
        <w:pStyle w:val="noidung"/>
      </w:pPr>
      <w:r>
        <w:t>Bên cạnh các mục tiêu về mặt kỹ thuật, đề tài còn hướng đến việc nâng cao khả năng tự học, kỹ năng lập trình và tư duy phân tích hệ thống của người thực hiện. Đây là những kỹ năng quan trọng giúp sinh viên tiếp cận tốt hơn với môi trường làm việc thực tế sau khi tốt nghiệp.</w:t>
      </w:r>
    </w:p>
    <w:p w14:paraId="33C0F932" w14:textId="77777777" w:rsidR="007950DA" w:rsidRDefault="007950DA" w:rsidP="00EC5402">
      <w:pPr>
        <w:pStyle w:val="Heading2"/>
      </w:pPr>
      <w:bookmarkStart w:id="3" w:name="_Toc235046116"/>
      <w:r>
        <w:lastRenderedPageBreak/>
        <w:t>Phương pháp nghiên cứu</w:t>
      </w:r>
      <w:bookmarkEnd w:id="3"/>
    </w:p>
    <w:p w14:paraId="0D24B2DB" w14:textId="77777777" w:rsidR="00582B79" w:rsidRDefault="00582B79" w:rsidP="00582B79">
      <w:pPr>
        <w:pStyle w:val="noidung"/>
      </w:pPr>
      <w:r w:rsidRPr="00582B79">
        <w:t xml:space="preserve"> </w:t>
      </w:r>
      <w:r>
        <w:t>Để hoàn thành đề tài, tác giả sử dụng kết hợp nhiều phương pháp nghiên cứu khác nhau nhằm đảm bảo tính chính xác và hiệu quả trong quá trình xây dựng hệ thống.</w:t>
      </w:r>
    </w:p>
    <w:p w14:paraId="53EE3E2B" w14:textId="77777777" w:rsidR="00582B79" w:rsidRPr="00582B79" w:rsidRDefault="00582B79" w:rsidP="00582B79">
      <w:pPr>
        <w:pStyle w:val="noidung"/>
        <w:rPr>
          <w:i/>
        </w:rPr>
      </w:pPr>
      <w:r w:rsidRPr="00582B79">
        <w:rPr>
          <w:i/>
        </w:rPr>
        <w:t>Phương pháp nghiên cứu tài liệu</w:t>
      </w:r>
    </w:p>
    <w:p w14:paraId="75D3E3D1" w14:textId="77777777" w:rsidR="00582B79" w:rsidRDefault="00582B79" w:rsidP="00582B79">
      <w:pPr>
        <w:pStyle w:val="noidung"/>
      </w:pPr>
      <w:r>
        <w:t>Tiến hành tìm hiểu các tài liệu, giáo trình và nguồn tham khảo liên quan đến lập trình web, thiết kế giao diện và phát triển website thương mại điện tử. Nội dung nghiên cứu tập trung vào HTML5, CSS3, JavaScript, LocalStorage cũng như các nguyên tắc thiết kế giao diện người dùng.</w:t>
      </w:r>
    </w:p>
    <w:p w14:paraId="5CD7ADDA" w14:textId="77777777" w:rsidR="00582B79" w:rsidRPr="00582B79" w:rsidRDefault="00582B79" w:rsidP="00582B79">
      <w:pPr>
        <w:pStyle w:val="noidung"/>
        <w:rPr>
          <w:i/>
        </w:rPr>
      </w:pPr>
      <w:r w:rsidRPr="00582B79">
        <w:rPr>
          <w:i/>
        </w:rPr>
        <w:t>Phương pháp phân tích và tổng hợp</w:t>
      </w:r>
    </w:p>
    <w:p w14:paraId="593577CF" w14:textId="77777777" w:rsidR="00582B79" w:rsidRDefault="00582B79" w:rsidP="00582B79">
      <w:pPr>
        <w:pStyle w:val="noidung"/>
      </w:pPr>
      <w:r>
        <w:t>Thu thập thông tin về nhu cầu của người sử dụng và phân tích các chức năng cần thiết của hệ thống. Từ đó tổng hợp các yêu cầu và xây dựng mô hình website phù hợp với mục tiêu của đề tài.</w:t>
      </w:r>
    </w:p>
    <w:p w14:paraId="73422473" w14:textId="77777777" w:rsidR="00582B79" w:rsidRPr="00582B79" w:rsidRDefault="00582B79" w:rsidP="00582B79">
      <w:pPr>
        <w:pStyle w:val="noidung"/>
        <w:rPr>
          <w:i/>
        </w:rPr>
      </w:pPr>
      <w:r w:rsidRPr="00582B79">
        <w:rPr>
          <w:i/>
        </w:rPr>
        <w:t>Phương pháp thiết kế</w:t>
      </w:r>
    </w:p>
    <w:p w14:paraId="4B7D5154" w14:textId="77777777" w:rsidR="00582B79" w:rsidRDefault="00582B79" w:rsidP="00582B79">
      <w:pPr>
        <w:pStyle w:val="noidung"/>
      </w:pPr>
      <w:r>
        <w:t>Thiết kế giao diện website dựa trên phong cách hiện đại, đơn giản nhưng vẫn đảm bảo tính thẩm mỹ. Bố cục được xây dựng theo hướng trực quan, dễ sử dụng và phù hợp với đối tượng khách hàng yêu thích các dòng nước hoa nữ cao cấp.</w:t>
      </w:r>
    </w:p>
    <w:p w14:paraId="21A5DF9B" w14:textId="77777777" w:rsidR="00582B79" w:rsidRPr="00582B79" w:rsidRDefault="00582B79" w:rsidP="00582B79">
      <w:pPr>
        <w:pStyle w:val="noidung"/>
        <w:rPr>
          <w:i/>
        </w:rPr>
      </w:pPr>
      <w:r w:rsidRPr="00582B79">
        <w:rPr>
          <w:i/>
        </w:rPr>
        <w:t>Phương pháp lập trình</w:t>
      </w:r>
    </w:p>
    <w:p w14:paraId="737FF9D9" w14:textId="77777777" w:rsidR="00582B79" w:rsidRDefault="00582B79" w:rsidP="00582B79">
      <w:pPr>
        <w:pStyle w:val="noidung"/>
      </w:pPr>
      <w:r>
        <w:t>Sử dụng HTML5 để xây dựng cấu trúc website, CSS3 để thiết kế giao diện và JavaScript để xử lý các chức năng tương tác. LocalStorage được áp dụng nhằm lưu trữ thông tin sản phẩm khi người dùng chuyển sang trang chi tiết.</w:t>
      </w:r>
    </w:p>
    <w:p w14:paraId="0FA0F10C" w14:textId="77777777" w:rsidR="00582B79" w:rsidRPr="00582B79" w:rsidRDefault="00582B79" w:rsidP="00582B79">
      <w:pPr>
        <w:pStyle w:val="noidung"/>
        <w:rPr>
          <w:i/>
        </w:rPr>
      </w:pPr>
      <w:r w:rsidRPr="00582B79">
        <w:rPr>
          <w:i/>
        </w:rPr>
        <w:t>Phương pháp kiểm thử</w:t>
      </w:r>
    </w:p>
    <w:p w14:paraId="2C4C0C89" w14:textId="77777777" w:rsidR="00122841" w:rsidRPr="00122841" w:rsidRDefault="00582B79" w:rsidP="00582B79">
      <w:pPr>
        <w:pStyle w:val="noidung"/>
      </w:pPr>
      <w:r>
        <w:t>Sau khi hoàn thành việc lập trình, website được kiểm thử trên nhiều trình duyệt khác nhau như Google Chrome và Microsoft Edge nhằm đánh giá khả năng hoạt động, tính ổn định và khả năng tương thích của hệ thống.</w:t>
      </w:r>
    </w:p>
    <w:p w14:paraId="7C89BFEE" w14:textId="77777777" w:rsidR="007950DA" w:rsidRDefault="007950DA" w:rsidP="00EC5402">
      <w:pPr>
        <w:pStyle w:val="Heading2"/>
      </w:pPr>
      <w:bookmarkStart w:id="4" w:name="_Toc235046117"/>
      <w:r>
        <w:t>Đối tượng nghiên cứu</w:t>
      </w:r>
      <w:bookmarkEnd w:id="4"/>
    </w:p>
    <w:p w14:paraId="4B94F756" w14:textId="77777777" w:rsidR="00582B79" w:rsidRDefault="00582B79" w:rsidP="00582B79">
      <w:pPr>
        <w:pStyle w:val="noidung"/>
      </w:pPr>
      <w:r>
        <w:t>Đối tượng nghiên cứu của đề tài là các công nghệ và phương pháp xây dựng website giới thiệu sản phẩm trong lĩnh vực kinh doanh nước hoa.</w:t>
      </w:r>
    </w:p>
    <w:p w14:paraId="2CE16B0C" w14:textId="77777777" w:rsidR="00582B79" w:rsidRDefault="00582B79" w:rsidP="00582B79">
      <w:pPr>
        <w:pStyle w:val="noidung"/>
      </w:pPr>
      <w:r>
        <w:lastRenderedPageBreak/>
        <w:t>Cụ thể, đề tài tập trung nghiên cứu các nội dung sau:</w:t>
      </w:r>
    </w:p>
    <w:p w14:paraId="5ED465CD" w14:textId="77777777" w:rsidR="00582B79" w:rsidRDefault="00582B79" w:rsidP="00582B79">
      <w:pPr>
        <w:pStyle w:val="noidung"/>
        <w:numPr>
          <w:ilvl w:val="0"/>
          <w:numId w:val="32"/>
        </w:numPr>
      </w:pPr>
      <w:r>
        <w:t>Ngôn ngữ đánh dấu HTML5.</w:t>
      </w:r>
    </w:p>
    <w:p w14:paraId="15525D64" w14:textId="77777777" w:rsidR="00582B79" w:rsidRDefault="00582B79" w:rsidP="00582B79">
      <w:pPr>
        <w:pStyle w:val="noidung"/>
        <w:numPr>
          <w:ilvl w:val="0"/>
          <w:numId w:val="32"/>
        </w:numPr>
      </w:pPr>
      <w:r>
        <w:t>Ngôn ngữ định kiểu CSS3.</w:t>
      </w:r>
    </w:p>
    <w:p w14:paraId="13D578BB" w14:textId="77777777" w:rsidR="00582B79" w:rsidRDefault="00582B79" w:rsidP="00582B79">
      <w:pPr>
        <w:pStyle w:val="noidung"/>
        <w:numPr>
          <w:ilvl w:val="0"/>
          <w:numId w:val="32"/>
        </w:numPr>
      </w:pPr>
      <w:r>
        <w:t>Ngôn ngữ lập trình JavaScript.</w:t>
      </w:r>
    </w:p>
    <w:p w14:paraId="7F8568A2" w14:textId="77777777" w:rsidR="00582B79" w:rsidRDefault="00582B79" w:rsidP="00582B79">
      <w:pPr>
        <w:pStyle w:val="noidung"/>
        <w:numPr>
          <w:ilvl w:val="0"/>
          <w:numId w:val="32"/>
        </w:numPr>
      </w:pPr>
      <w:r>
        <w:t>Công nghệ LocalStorage.</w:t>
      </w:r>
    </w:p>
    <w:p w14:paraId="3C0C12BA" w14:textId="77777777" w:rsidR="00582B79" w:rsidRDefault="00582B79" w:rsidP="00582B79">
      <w:pPr>
        <w:pStyle w:val="noidung"/>
        <w:numPr>
          <w:ilvl w:val="0"/>
          <w:numId w:val="32"/>
        </w:numPr>
      </w:pPr>
      <w:r>
        <w:t>Thiết kế giao diện người dùng (UI).</w:t>
      </w:r>
    </w:p>
    <w:p w14:paraId="3637376C" w14:textId="77777777" w:rsidR="00582B79" w:rsidRDefault="00582B79" w:rsidP="00582B79">
      <w:pPr>
        <w:pStyle w:val="noidung"/>
        <w:numPr>
          <w:ilvl w:val="0"/>
          <w:numId w:val="32"/>
        </w:numPr>
      </w:pPr>
      <w:r>
        <w:t>Thiết kế trải nghiệm người dùng (UX).</w:t>
      </w:r>
    </w:p>
    <w:p w14:paraId="7F55F981" w14:textId="77777777" w:rsidR="00582B79" w:rsidRDefault="00582B79" w:rsidP="00582B79">
      <w:pPr>
        <w:pStyle w:val="noidung"/>
        <w:numPr>
          <w:ilvl w:val="0"/>
          <w:numId w:val="32"/>
        </w:numPr>
      </w:pPr>
      <w:r>
        <w:t>Quy trình xây dựng website thương mại điện tử.</w:t>
      </w:r>
    </w:p>
    <w:p w14:paraId="2051D0D0" w14:textId="77777777" w:rsidR="00582B79" w:rsidRDefault="00582B79" w:rsidP="00582B79">
      <w:pPr>
        <w:pStyle w:val="noidung"/>
      </w:pPr>
      <w:r>
        <w:t>Bên cạnh đó, đề tài cũng nghiên cứu các yêu cầu thực tế của một website bán hàng nhằm xây dựng giao diện phù hợp với nhu cầu sử dụng của khách hàng.</w:t>
      </w:r>
    </w:p>
    <w:p w14:paraId="7DC47448" w14:textId="77777777" w:rsidR="00122841" w:rsidRDefault="00582B79" w:rsidP="00582B79">
      <w:pPr>
        <w:pStyle w:val="noidung"/>
      </w:pPr>
      <w:r>
        <w:t>Do giới hạn về thời gian và phạm vi nghiên cứu, website chỉ tập trung vào việc giới thiệu sản phẩm và mô phỏng một số chức năng cơ bản như xem danh sách sản phẩm, xem chi tiết sản phẩm và gửi thông tin liên hệ. Các chức năng nâng cao như đăng ký tài khoản, đăng nhập, thanh toán trực tuyến, quản lý đơn hàng và cơ sở dữ liệu sẽ được xem là hướng phát triển trong tương lai.</w:t>
      </w:r>
    </w:p>
    <w:p w14:paraId="74ADDB40" w14:textId="77777777" w:rsidR="00582B79" w:rsidRPr="00122841" w:rsidRDefault="00582B79" w:rsidP="00582B79">
      <w:pPr>
        <w:pStyle w:val="Heading2"/>
      </w:pPr>
      <w:bookmarkStart w:id="5" w:name="_Toc235046118"/>
      <w:r w:rsidRPr="00582B79">
        <w:t>Kết luận chương</w:t>
      </w:r>
      <w:bookmarkEnd w:id="5"/>
    </w:p>
    <w:p w14:paraId="4CC11212" w14:textId="77777777" w:rsidR="00582B79" w:rsidRDefault="00582B79" w:rsidP="00582B79">
      <w:pPr>
        <w:pStyle w:val="noidung"/>
      </w:pPr>
      <w:r>
        <w:t>Chương 1 đã trình bày tổng quan về đề tài nghiên cứu, bao gồm lý do lựa chọn đề tài, mục tiêu nghiên cứu, phương pháp nghiên cứu và đối tượng nghiên cứu. Những nội dung này giúp xác định rõ phạm vi và định hướng phát triển của website Aura Perfume, đồng thời tạo nền tảng cho việc nghiên cứu các công nghệ và triển khai hệ thống trong các chương tiếp theo.</w:t>
      </w:r>
    </w:p>
    <w:p w14:paraId="25DF2511" w14:textId="77777777" w:rsidR="00AE636C" w:rsidRPr="007378A0" w:rsidRDefault="00582B79" w:rsidP="00582B79">
      <w:pPr>
        <w:pStyle w:val="noidung"/>
      </w:pPr>
      <w:r>
        <w:t>Thông qua việc xác định rõ mục tiêu và phương pháp nghiên cứu, đề tài hướng đến xây dựng một website giới thiệu sản phẩm có giao diện hiện đại, dễ sử dụng và phù hợp với xu hướng phát triển của thương mại điện tử hiện nay.</w:t>
      </w:r>
      <w:r w:rsidRPr="007378A0">
        <w:t xml:space="preserve"> </w:t>
      </w:r>
      <w:r w:rsidR="00AE636C" w:rsidRPr="007378A0">
        <w:br w:type="page"/>
      </w:r>
    </w:p>
    <w:p w14:paraId="7C9DBF8F" w14:textId="77777777" w:rsidR="00314527" w:rsidRDefault="0035699F" w:rsidP="00653A3A">
      <w:pPr>
        <w:pStyle w:val="Heading1"/>
      </w:pPr>
      <w:bookmarkStart w:id="6" w:name="_Toc235046119"/>
      <w:r>
        <w:lastRenderedPageBreak/>
        <w:t>Cơ sở lý thuyết</w:t>
      </w:r>
      <w:bookmarkEnd w:id="6"/>
    </w:p>
    <w:p w14:paraId="4ACACE9B" w14:textId="77777777" w:rsidR="00EA3E88" w:rsidRDefault="00EA3E88" w:rsidP="00EC5402">
      <w:pPr>
        <w:pStyle w:val="Heading2"/>
      </w:pPr>
      <w:bookmarkStart w:id="7" w:name="_Toc235046120"/>
      <w:r>
        <w:t>Tổng quan về thiết kế và phát triển Website</w:t>
      </w:r>
      <w:bookmarkEnd w:id="7"/>
    </w:p>
    <w:p w14:paraId="6164DB4F" w14:textId="77777777" w:rsidR="00BD050F" w:rsidRDefault="00BD050F" w:rsidP="00BD050F">
      <w:pPr>
        <w:pStyle w:val="noidung"/>
      </w:pPr>
      <w:r>
        <w:t>Thiết kế website là quá trình lên ý tưởng, xây dựng cấu trúc, bố trí nội dung, hình ảnh và các chức năng trên một trang web nhằm giúp người dùng dễ dàng truy cập thông qua Internet. Một website được thiết kế tốt không chỉ có giao diện đẹp mắt mà còn phải thân thiện với người dùng, giúp khách hàng tìm kiếm thông tin sản phẩm và thực hiện các thao tác mua sắm một cách thuận tiện.</w:t>
      </w:r>
    </w:p>
    <w:p w14:paraId="753E5F15" w14:textId="77777777" w:rsidR="00BD050F" w:rsidRPr="00BD050F" w:rsidRDefault="00BD050F" w:rsidP="00BD050F">
      <w:pPr>
        <w:pStyle w:val="noidung"/>
      </w:pPr>
      <w:r>
        <w:t>Website Thế giới Nước hoa Nữ Cao cấp được xây dựng với mục tiêu giới thiệu các dòng nước hoa nổi tiếng đến từ nhiều thương hiệu khác nhau, giúp khách hàng dễ dàng xem thông tin chi tiết, hình ảnh, giá bán và lựa chọn sản phẩm phù hợp. Giao diện được thiết kế theo phong cách sang trọng, hiện đại, tạo cảm giác chuyên nghiệp và nâng cao trải nghiệm mua sắm trực tuyến.</w:t>
      </w:r>
    </w:p>
    <w:p w14:paraId="74D28C5B" w14:textId="77777777" w:rsidR="007950DA" w:rsidRDefault="00991353" w:rsidP="00991353">
      <w:pPr>
        <w:pStyle w:val="Heading2"/>
      </w:pPr>
      <w:bookmarkStart w:id="8" w:name="_Toc235046121"/>
      <w:r w:rsidRPr="00991353">
        <w:t>Ngôn ngữ HTML</w:t>
      </w:r>
      <w:bookmarkEnd w:id="8"/>
    </w:p>
    <w:p w14:paraId="4C5F7645" w14:textId="77777777" w:rsidR="00991353" w:rsidRDefault="00991353" w:rsidP="00BE31A7">
      <w:pPr>
        <w:pStyle w:val="noidung"/>
      </w:pPr>
      <w:r>
        <w:t xml:space="preserve">Ngôn ngữ HTML là ngôn ngữ định dạng siêu văn bản để xây dựng dàn ý cấu trúc nội dung cơ bản cho trang wed </w:t>
      </w:r>
    </w:p>
    <w:p w14:paraId="05490E9C" w14:textId="77777777" w:rsidR="00991353" w:rsidRDefault="00991353" w:rsidP="00BE31A7">
      <w:pPr>
        <w:pStyle w:val="noidung"/>
      </w:pPr>
      <w:r>
        <w:t>Trong bài này HTML5 được dùng:</w:t>
      </w:r>
    </w:p>
    <w:p w14:paraId="5EC22C78" w14:textId="77777777" w:rsidR="00991353" w:rsidRDefault="00BE31A7" w:rsidP="00BE31A7">
      <w:pPr>
        <w:pStyle w:val="noidung"/>
      </w:pPr>
      <w:r>
        <w:t xml:space="preserve"> </w:t>
      </w:r>
      <w:r w:rsidR="00991353">
        <w:t>• Trang sản phẩm</w:t>
      </w:r>
    </w:p>
    <w:p w14:paraId="5A30E177" w14:textId="77777777" w:rsidR="00991353" w:rsidRDefault="00991353" w:rsidP="00BE31A7">
      <w:pPr>
        <w:pStyle w:val="noidung"/>
      </w:pPr>
      <w:r>
        <w:t xml:space="preserve"> • Trang giới thiệu </w:t>
      </w:r>
    </w:p>
    <w:p w14:paraId="20468553" w14:textId="77777777" w:rsidR="00BD050F" w:rsidRDefault="00991353" w:rsidP="00BE31A7">
      <w:pPr>
        <w:pStyle w:val="noidung"/>
      </w:pPr>
      <w:r>
        <w:t xml:space="preserve"> • Trang liên hệ</w:t>
      </w:r>
    </w:p>
    <w:p w14:paraId="4C7574A1" w14:textId="77777777" w:rsidR="00991353" w:rsidRDefault="00991353" w:rsidP="00BE31A7">
      <w:pPr>
        <w:pStyle w:val="noidung"/>
      </w:pPr>
      <w:r>
        <w:t xml:space="preserve"> • Trang chi tiết</w:t>
      </w:r>
    </w:p>
    <w:p w14:paraId="51081629" w14:textId="77777777" w:rsidR="00991353" w:rsidRDefault="00991353" w:rsidP="00BE31A7">
      <w:pPr>
        <w:pStyle w:val="noidung"/>
      </w:pPr>
      <w:r>
        <w:t>HTML5 cung cấp nhiều thẻ ngữ</w:t>
      </w:r>
    </w:p>
    <w:p w14:paraId="3E46FC49" w14:textId="77777777" w:rsidR="00BE31A7" w:rsidRPr="00E12F22" w:rsidRDefault="00BE31A7" w:rsidP="00E12F22">
      <w:pPr>
        <w:pStyle w:val="manguon"/>
      </w:pPr>
      <w:r w:rsidRPr="00E12F22">
        <w:t>&lt;header&gt;</w:t>
      </w:r>
    </w:p>
    <w:p w14:paraId="44494ABF" w14:textId="77777777" w:rsidR="00BE31A7" w:rsidRPr="00E12F22" w:rsidRDefault="00BE31A7" w:rsidP="00E12F22">
      <w:pPr>
        <w:pStyle w:val="manguon"/>
      </w:pPr>
      <w:r w:rsidRPr="00E12F22">
        <w:t>&lt;footer&gt;</w:t>
      </w:r>
    </w:p>
    <w:p w14:paraId="4AC54D24" w14:textId="77777777" w:rsidR="00BE31A7" w:rsidRPr="00E12F22" w:rsidRDefault="00BE31A7" w:rsidP="00E12F22">
      <w:pPr>
        <w:pStyle w:val="manguon"/>
      </w:pPr>
      <w:r w:rsidRPr="00E12F22">
        <w:t xml:space="preserve">&lt;main&gt;   </w:t>
      </w:r>
    </w:p>
    <w:p w14:paraId="0E2D2A0F" w14:textId="77777777" w:rsidR="00E12F22" w:rsidRPr="00E12F22" w:rsidRDefault="00BE31A7" w:rsidP="00E12F22">
      <w:pPr>
        <w:pStyle w:val="manguon"/>
      </w:pPr>
      <w:r w:rsidRPr="00E12F22">
        <w:t>&lt;nav&gt;</w:t>
      </w:r>
    </w:p>
    <w:p w14:paraId="75B33BF7" w14:textId="77777777" w:rsidR="00BE31A7" w:rsidRPr="00E12F22" w:rsidRDefault="00E12F22" w:rsidP="00E12F22">
      <w:pPr>
        <w:pStyle w:val="manguon"/>
      </w:pPr>
      <w:r w:rsidRPr="00E12F22">
        <w:t>&lt;div&gt;</w:t>
      </w:r>
      <w:r w:rsidR="00BE31A7" w:rsidRPr="00E12F22">
        <w:t xml:space="preserve">  </w:t>
      </w:r>
    </w:p>
    <w:p w14:paraId="78106D9C" w14:textId="77777777" w:rsidR="00F7452F" w:rsidRDefault="00F7452F" w:rsidP="00122841">
      <w:pPr>
        <w:pStyle w:val="noidung"/>
      </w:pPr>
      <w:r>
        <w:t>Ví dụ:</w:t>
      </w:r>
    </w:p>
    <w:p w14:paraId="2949F5AE" w14:textId="77777777" w:rsidR="00F7452F" w:rsidRPr="00F7452F" w:rsidRDefault="00F7452F" w:rsidP="00F7452F">
      <w:pPr>
        <w:pStyle w:val="manguon"/>
      </w:pPr>
      <w:r w:rsidRPr="00F7452F">
        <w:t>&lt;header&gt;</w:t>
      </w:r>
    </w:p>
    <w:p w14:paraId="1562DF5E" w14:textId="77777777" w:rsidR="00F7452F" w:rsidRPr="00F7452F" w:rsidRDefault="00F7452F" w:rsidP="00F7452F">
      <w:pPr>
        <w:pStyle w:val="manguon"/>
      </w:pPr>
      <w:r w:rsidRPr="00F7452F">
        <w:lastRenderedPageBreak/>
        <w:t>        &lt;div class="container navbar"&gt;</w:t>
      </w:r>
    </w:p>
    <w:p w14:paraId="0D1FD3BF" w14:textId="77777777" w:rsidR="00F7452F" w:rsidRPr="00F7452F" w:rsidRDefault="00F7452F" w:rsidP="00F7452F">
      <w:pPr>
        <w:pStyle w:val="manguon"/>
      </w:pPr>
      <w:r w:rsidRPr="00F7452F">
        <w:t>            &lt;a href="../index.html" class="logo"&gt;AURA PERFUME&lt;/a&gt;</w:t>
      </w:r>
    </w:p>
    <w:p w14:paraId="190AFB83" w14:textId="77777777" w:rsidR="00F7452F" w:rsidRPr="00F7452F" w:rsidRDefault="00F7452F" w:rsidP="00F7452F">
      <w:pPr>
        <w:pStyle w:val="manguon"/>
      </w:pPr>
      <w:r w:rsidRPr="00F7452F">
        <w:t>            &lt;nav&gt;</w:t>
      </w:r>
    </w:p>
    <w:p w14:paraId="555FA21C" w14:textId="77777777" w:rsidR="00F7452F" w:rsidRPr="00F7452F" w:rsidRDefault="00F7452F" w:rsidP="00F7452F">
      <w:pPr>
        <w:pStyle w:val="manguon"/>
      </w:pPr>
      <w:r w:rsidRPr="00F7452F">
        <w:t>                &lt;a href="../index.html"&gt;Sản Phẩm&lt;/a&gt;</w:t>
      </w:r>
    </w:p>
    <w:p w14:paraId="50DAFDFD" w14:textId="77777777" w:rsidR="00F7452F" w:rsidRPr="00F7452F" w:rsidRDefault="00F7452F" w:rsidP="00F7452F">
      <w:pPr>
        <w:pStyle w:val="manguon"/>
      </w:pPr>
      <w:r w:rsidRPr="00F7452F">
        <w:t>                &lt;a href="gioithieu.html"&gt;Giới Thiệu&lt;/a&gt;</w:t>
      </w:r>
    </w:p>
    <w:p w14:paraId="7C4EA960" w14:textId="77777777" w:rsidR="00F7452F" w:rsidRPr="00F7452F" w:rsidRDefault="00F7452F" w:rsidP="00F7452F">
      <w:pPr>
        <w:pStyle w:val="manguon"/>
      </w:pPr>
      <w:r w:rsidRPr="00F7452F">
        <w:t>                &lt;a href="lienhe.html"&gt;Liên Hệ&lt;/a&gt;</w:t>
      </w:r>
    </w:p>
    <w:p w14:paraId="70C4B93D" w14:textId="77777777" w:rsidR="00F7452F" w:rsidRPr="00F7452F" w:rsidRDefault="00F7452F" w:rsidP="00F7452F">
      <w:pPr>
        <w:pStyle w:val="manguon"/>
      </w:pPr>
      <w:r w:rsidRPr="00F7452F">
        <w:t>            &lt;/nav&gt;</w:t>
      </w:r>
    </w:p>
    <w:p w14:paraId="4603529E" w14:textId="77777777" w:rsidR="00F7452F" w:rsidRPr="00F7452F" w:rsidRDefault="00F7452F" w:rsidP="00F7452F">
      <w:pPr>
        <w:pStyle w:val="manguon"/>
      </w:pPr>
      <w:r w:rsidRPr="00F7452F">
        <w:t>        &lt;/div&gt;</w:t>
      </w:r>
    </w:p>
    <w:p w14:paraId="0885622D" w14:textId="77777777" w:rsidR="00F7452F" w:rsidRPr="00F7452F" w:rsidRDefault="00F7452F" w:rsidP="00F7452F">
      <w:pPr>
        <w:pStyle w:val="manguon"/>
      </w:pPr>
      <w:r w:rsidRPr="00F7452F">
        <w:t>    &lt;/header&gt;</w:t>
      </w:r>
    </w:p>
    <w:p w14:paraId="0014059C" w14:textId="77777777" w:rsidR="00F7452F" w:rsidRPr="00F7452F" w:rsidRDefault="00F7452F" w:rsidP="00F7452F">
      <w:pPr>
        <w:pStyle w:val="manguon"/>
      </w:pPr>
    </w:p>
    <w:p w14:paraId="1B27DA10" w14:textId="77777777" w:rsidR="00F7452F" w:rsidRDefault="00F7452F" w:rsidP="00F7452F">
      <w:pPr>
        <w:pStyle w:val="Heading2"/>
      </w:pPr>
      <w:bookmarkStart w:id="9" w:name="_Toc235046122"/>
      <w:r>
        <w:t>Ngôn ngữ CSS</w:t>
      </w:r>
      <w:bookmarkEnd w:id="9"/>
    </w:p>
    <w:p w14:paraId="62E5479E" w14:textId="77777777" w:rsidR="00F7452F" w:rsidRPr="00F7452F" w:rsidRDefault="00F7452F" w:rsidP="00F7452F">
      <w:pPr>
        <w:pStyle w:val="noidung"/>
        <w:rPr>
          <w:szCs w:val="26"/>
        </w:rPr>
      </w:pPr>
      <w:r w:rsidRPr="00F7452F">
        <w:rPr>
          <w:szCs w:val="26"/>
        </w:rPr>
        <w:t>Ngôn ngữ CSS là ngôn ngữ được sử dụng để tìm và định hình phong cách cho các phần tử được tạo b</w:t>
      </w:r>
      <w:r>
        <w:rPr>
          <w:szCs w:val="26"/>
        </w:rPr>
        <w:t>ởi</w:t>
      </w:r>
      <w:r w:rsidRPr="00F7452F">
        <w:rPr>
          <w:szCs w:val="26"/>
        </w:rPr>
        <w:t xml:space="preserve"> HTML5</w:t>
      </w:r>
    </w:p>
    <w:p w14:paraId="10F95B88" w14:textId="77777777" w:rsidR="00F7452F" w:rsidRPr="00F7452F" w:rsidRDefault="00F7452F" w:rsidP="00F7452F">
      <w:pPr>
        <w:pStyle w:val="noidung"/>
        <w:rPr>
          <w:szCs w:val="26"/>
        </w:rPr>
      </w:pPr>
      <w:r w:rsidRPr="00F7452F">
        <w:rPr>
          <w:szCs w:val="26"/>
        </w:rPr>
        <w:t xml:space="preserve"> CSS trong bài được dùng để: </w:t>
      </w:r>
    </w:p>
    <w:p w14:paraId="49392FCC" w14:textId="77777777" w:rsidR="00F7452F" w:rsidRPr="00F7452F" w:rsidRDefault="00F7452F" w:rsidP="00175C48">
      <w:pPr>
        <w:pStyle w:val="noidung"/>
        <w:numPr>
          <w:ilvl w:val="0"/>
          <w:numId w:val="8"/>
        </w:numPr>
        <w:rPr>
          <w:rFonts w:eastAsia="Times New Roman"/>
          <w:szCs w:val="26"/>
        </w:rPr>
      </w:pPr>
      <w:r w:rsidRPr="00F7452F">
        <w:rPr>
          <w:rFonts w:eastAsia="Times New Roman"/>
          <w:szCs w:val="26"/>
        </w:rPr>
        <w:t>Thiết kế giao diện theo phong cách sang trọng, hiện đại.</w:t>
      </w:r>
    </w:p>
    <w:p w14:paraId="31EB7236" w14:textId="77777777" w:rsidR="00F7452F" w:rsidRPr="00F7452F" w:rsidRDefault="00F7452F" w:rsidP="00175C48">
      <w:pPr>
        <w:pStyle w:val="noidung"/>
        <w:numPr>
          <w:ilvl w:val="0"/>
          <w:numId w:val="8"/>
        </w:numPr>
        <w:rPr>
          <w:rFonts w:eastAsia="Times New Roman"/>
          <w:szCs w:val="26"/>
        </w:rPr>
      </w:pPr>
      <w:r w:rsidRPr="00F7452F">
        <w:rPr>
          <w:rFonts w:eastAsia="Times New Roman"/>
          <w:szCs w:val="26"/>
        </w:rPr>
        <w:t>Đồng bộ màu sắc thương hiệu.</w:t>
      </w:r>
    </w:p>
    <w:p w14:paraId="308957F0" w14:textId="77777777" w:rsidR="00F7452F" w:rsidRPr="00F7452F" w:rsidRDefault="00F7452F" w:rsidP="00175C48">
      <w:pPr>
        <w:pStyle w:val="noidung"/>
        <w:numPr>
          <w:ilvl w:val="0"/>
          <w:numId w:val="8"/>
        </w:numPr>
        <w:rPr>
          <w:rFonts w:eastAsia="Times New Roman"/>
          <w:szCs w:val="26"/>
        </w:rPr>
      </w:pPr>
      <w:r w:rsidRPr="00F7452F">
        <w:rPr>
          <w:rFonts w:eastAsia="Times New Roman"/>
          <w:szCs w:val="26"/>
        </w:rPr>
        <w:t>Thiết kế font chữ, kích thước và màu sắc phù hợp.</w:t>
      </w:r>
    </w:p>
    <w:p w14:paraId="1FFF4F42" w14:textId="77777777" w:rsidR="00F7452F" w:rsidRDefault="00F7452F" w:rsidP="00175C48">
      <w:pPr>
        <w:pStyle w:val="noidung"/>
        <w:numPr>
          <w:ilvl w:val="0"/>
          <w:numId w:val="8"/>
        </w:numPr>
        <w:rPr>
          <w:rFonts w:eastAsia="Times New Roman"/>
          <w:szCs w:val="26"/>
        </w:rPr>
      </w:pPr>
      <w:r w:rsidRPr="00F7452F">
        <w:rPr>
          <w:rFonts w:eastAsia="Times New Roman"/>
          <w:szCs w:val="26"/>
        </w:rPr>
        <w:t>Sắp xếp bố cục sản phẩm khoa học.</w:t>
      </w:r>
    </w:p>
    <w:p w14:paraId="20904BE1" w14:textId="77777777" w:rsidR="00D60AE1" w:rsidRPr="00D60AE1" w:rsidRDefault="00D60AE1" w:rsidP="00D60AE1">
      <w:pPr>
        <w:pStyle w:val="noidung"/>
        <w:numPr>
          <w:ilvl w:val="0"/>
          <w:numId w:val="8"/>
        </w:numPr>
      </w:pPr>
      <w:r w:rsidRPr="00D60AE1">
        <w:t>Hiệu ứng Hover</w:t>
      </w:r>
    </w:p>
    <w:p w14:paraId="5ABBB35B" w14:textId="77777777" w:rsidR="00F7452F" w:rsidRDefault="00F7452F" w:rsidP="00F7452F">
      <w:pPr>
        <w:pStyle w:val="noidung"/>
        <w:rPr>
          <w:rFonts w:eastAsia="Times New Roman"/>
          <w:szCs w:val="26"/>
        </w:rPr>
      </w:pPr>
      <w:r>
        <w:rPr>
          <w:rFonts w:eastAsia="Times New Roman"/>
          <w:szCs w:val="26"/>
        </w:rPr>
        <w:t xml:space="preserve">  Ví dụ:</w:t>
      </w:r>
    </w:p>
    <w:p w14:paraId="6DDC81DF" w14:textId="77777777" w:rsidR="00902DAA" w:rsidRPr="00E13C29" w:rsidRDefault="00902DAA" w:rsidP="00E13C29">
      <w:pPr>
        <w:pStyle w:val="manguon"/>
      </w:pPr>
      <w:r w:rsidRPr="00E13C29">
        <w:t>.product-card {</w:t>
      </w:r>
    </w:p>
    <w:p w14:paraId="3F6F43B8" w14:textId="77777777" w:rsidR="00902DAA" w:rsidRPr="00E13C29" w:rsidRDefault="00902DAA" w:rsidP="00E13C29">
      <w:pPr>
        <w:pStyle w:val="manguon"/>
      </w:pPr>
      <w:r w:rsidRPr="00E13C29">
        <w:t>    background-color: #fff;</w:t>
      </w:r>
    </w:p>
    <w:p w14:paraId="2A85BF7D" w14:textId="77777777" w:rsidR="00902DAA" w:rsidRPr="00E13C29" w:rsidRDefault="00902DAA" w:rsidP="00E13C29">
      <w:pPr>
        <w:pStyle w:val="manguon"/>
      </w:pPr>
      <w:r w:rsidRPr="00E13C29">
        <w:t>    border: 1px solid #eee;</w:t>
      </w:r>
    </w:p>
    <w:p w14:paraId="680FE97C" w14:textId="77777777" w:rsidR="00902DAA" w:rsidRPr="00E13C29" w:rsidRDefault="00902DAA" w:rsidP="00E13C29">
      <w:pPr>
        <w:pStyle w:val="manguon"/>
      </w:pPr>
      <w:r w:rsidRPr="00E13C29">
        <w:t>    border-radius: 4px;</w:t>
      </w:r>
    </w:p>
    <w:p w14:paraId="457D3A66" w14:textId="77777777" w:rsidR="00902DAA" w:rsidRPr="00E13C29" w:rsidRDefault="00902DAA" w:rsidP="00E13C29">
      <w:pPr>
        <w:pStyle w:val="manguon"/>
      </w:pPr>
      <w:r w:rsidRPr="00E13C29">
        <w:t>    overflow: hidden;</w:t>
      </w:r>
    </w:p>
    <w:p w14:paraId="70363AA9" w14:textId="77777777" w:rsidR="00902DAA" w:rsidRPr="00E13C29" w:rsidRDefault="00902DAA" w:rsidP="00E13C29">
      <w:pPr>
        <w:pStyle w:val="manguon"/>
      </w:pPr>
      <w:r w:rsidRPr="00E13C29">
        <w:t>    transition: transform 0.3s, box-shadow 0.3s;</w:t>
      </w:r>
    </w:p>
    <w:p w14:paraId="6B755CE7" w14:textId="77777777" w:rsidR="00902DAA" w:rsidRPr="00E13C29" w:rsidRDefault="00902DAA" w:rsidP="00E13C29">
      <w:pPr>
        <w:pStyle w:val="manguon"/>
      </w:pPr>
      <w:r w:rsidRPr="00E13C29">
        <w:t>    text-align: center;</w:t>
      </w:r>
    </w:p>
    <w:p w14:paraId="1079FF55" w14:textId="77777777" w:rsidR="00902DAA" w:rsidRPr="00E13C29" w:rsidRDefault="00902DAA" w:rsidP="00E13C29">
      <w:pPr>
        <w:pStyle w:val="manguon"/>
      </w:pPr>
      <w:r w:rsidRPr="00E13C29">
        <w:t>    cursor: pointer;</w:t>
      </w:r>
    </w:p>
    <w:p w14:paraId="33452BA2" w14:textId="77777777" w:rsidR="00902DAA" w:rsidRPr="00E13C29" w:rsidRDefault="00902DAA" w:rsidP="00E13C29">
      <w:pPr>
        <w:pStyle w:val="manguon"/>
      </w:pPr>
      <w:r w:rsidRPr="00E13C29">
        <w:t>}</w:t>
      </w:r>
    </w:p>
    <w:p w14:paraId="7FA7B1D3" w14:textId="77777777" w:rsidR="00902DAA" w:rsidRPr="00E13C29" w:rsidRDefault="00902DAA" w:rsidP="00E13C29">
      <w:pPr>
        <w:pStyle w:val="manguon"/>
      </w:pPr>
    </w:p>
    <w:p w14:paraId="5F5DF2E5" w14:textId="77777777" w:rsidR="00902DAA" w:rsidRPr="00E13C29" w:rsidRDefault="00902DAA" w:rsidP="00E13C29">
      <w:pPr>
        <w:pStyle w:val="manguon"/>
      </w:pPr>
      <w:r w:rsidRPr="00E13C29">
        <w:t>.product-card:hover {</w:t>
      </w:r>
    </w:p>
    <w:p w14:paraId="323C3626" w14:textId="77777777" w:rsidR="00902DAA" w:rsidRPr="00E13C29" w:rsidRDefault="00902DAA" w:rsidP="00E13C29">
      <w:pPr>
        <w:pStyle w:val="manguon"/>
      </w:pPr>
      <w:r w:rsidRPr="00E13C29">
        <w:lastRenderedPageBreak/>
        <w:t>    transform: translateY(-5px);</w:t>
      </w:r>
    </w:p>
    <w:p w14:paraId="4AF62C6A" w14:textId="77777777" w:rsidR="00902DAA" w:rsidRPr="00E13C29" w:rsidRDefault="00902DAA" w:rsidP="00E13C29">
      <w:pPr>
        <w:pStyle w:val="manguon"/>
      </w:pPr>
      <w:r w:rsidRPr="00E13C29">
        <w:t>    box-shadow: 0 10px 20px rgba(0,0,0,0.05);</w:t>
      </w:r>
    </w:p>
    <w:p w14:paraId="6112CBD4" w14:textId="77777777" w:rsidR="00902DAA" w:rsidRPr="00E13C29" w:rsidRDefault="00902DAA" w:rsidP="00E13C29">
      <w:pPr>
        <w:pStyle w:val="manguon"/>
      </w:pPr>
      <w:r w:rsidRPr="00E13C29">
        <w:t>}</w:t>
      </w:r>
    </w:p>
    <w:p w14:paraId="29225E62" w14:textId="77777777" w:rsidR="00902DAA" w:rsidRPr="00E13C29" w:rsidRDefault="00902DAA" w:rsidP="00E13C29">
      <w:pPr>
        <w:pStyle w:val="manguon"/>
      </w:pPr>
    </w:p>
    <w:p w14:paraId="268B8B54" w14:textId="77777777" w:rsidR="00902DAA" w:rsidRPr="00E13C29" w:rsidRDefault="00902DAA" w:rsidP="00E13C29">
      <w:pPr>
        <w:pStyle w:val="manguon"/>
      </w:pPr>
      <w:r w:rsidRPr="00E13C29">
        <w:t>.product-img {</w:t>
      </w:r>
    </w:p>
    <w:p w14:paraId="526CD20F" w14:textId="77777777" w:rsidR="00902DAA" w:rsidRPr="00E13C29" w:rsidRDefault="00902DAA" w:rsidP="00E13C29">
      <w:pPr>
        <w:pStyle w:val="manguon"/>
      </w:pPr>
      <w:r w:rsidRPr="00E13C29">
        <w:t>    width: 100%;</w:t>
      </w:r>
    </w:p>
    <w:p w14:paraId="33C35A4C" w14:textId="77777777" w:rsidR="00902DAA" w:rsidRPr="00E13C29" w:rsidRDefault="00902DAA" w:rsidP="00E13C29">
      <w:pPr>
        <w:pStyle w:val="manguon"/>
      </w:pPr>
      <w:r w:rsidRPr="00E13C29">
        <w:t>    height: 280px;</w:t>
      </w:r>
    </w:p>
    <w:p w14:paraId="686BEF12" w14:textId="77777777" w:rsidR="00902DAA" w:rsidRPr="00E13C29" w:rsidRDefault="00902DAA" w:rsidP="00E13C29">
      <w:pPr>
        <w:pStyle w:val="manguon"/>
      </w:pPr>
      <w:r w:rsidRPr="00E13C29">
        <w:t>    object-fit: cover;</w:t>
      </w:r>
    </w:p>
    <w:p w14:paraId="0FBF8119" w14:textId="77777777" w:rsidR="00902DAA" w:rsidRPr="00E13C29" w:rsidRDefault="00902DAA" w:rsidP="00E13C29">
      <w:pPr>
        <w:pStyle w:val="manguon"/>
      </w:pPr>
      <w:r w:rsidRPr="00E13C29">
        <w:t>}</w:t>
      </w:r>
    </w:p>
    <w:p w14:paraId="40C863B7" w14:textId="77777777" w:rsidR="00902DAA" w:rsidRPr="00902DAA" w:rsidRDefault="00902DAA" w:rsidP="00902DAA">
      <w:pPr>
        <w:pStyle w:val="manguon"/>
      </w:pPr>
    </w:p>
    <w:p w14:paraId="62A62FD5" w14:textId="77777777" w:rsidR="009C68BF" w:rsidRDefault="00382E17" w:rsidP="009C68BF">
      <w:pPr>
        <w:pStyle w:val="Heading2"/>
      </w:pPr>
      <w:bookmarkStart w:id="10" w:name="_Toc235046123"/>
      <w:r>
        <w:t>Website tĩnh</w:t>
      </w:r>
      <w:bookmarkEnd w:id="10"/>
    </w:p>
    <w:p w14:paraId="1C85DBBE" w14:textId="77777777" w:rsidR="00382E17" w:rsidRDefault="00382E17" w:rsidP="00382E17">
      <w:pPr>
        <w:pStyle w:val="noidung"/>
      </w:pPr>
      <w:r>
        <w:t xml:space="preserve">Website tĩnh (Static Website) là loại website được xây dựng bằng các ngôn </w:t>
      </w:r>
      <w:r w:rsidRPr="00382E17">
        <w:t xml:space="preserve">ngữ như </w:t>
      </w:r>
      <w:r w:rsidRPr="00382E17">
        <w:rPr>
          <w:rStyle w:val="Strong"/>
          <w:b w:val="0"/>
        </w:rPr>
        <w:t>HTML, CSS và JavaScript</w:t>
      </w:r>
      <w:r w:rsidRPr="00382E17">
        <w:rPr>
          <w:b/>
        </w:rPr>
        <w:t>,</w:t>
      </w:r>
      <w:r>
        <w:t xml:space="preserve"> trong đó nội dung của các trang web được lưu cố định trong các tệp HTML. Khi người dùng truy cập, trình duyệt sẽ hiển thị trực tiếp nội dung đã được lập trình sẵn mà không cần xử lý thông qua cơ sở dữ liệu hoặc ngôn ngữ lập trình phía máy chủ.</w:t>
      </w:r>
    </w:p>
    <w:p w14:paraId="564BC7F0" w14:textId="77777777" w:rsidR="00382E17" w:rsidRDefault="00382E17" w:rsidP="00382E17">
      <w:pPr>
        <w:pStyle w:val="noidung"/>
      </w:pPr>
      <w:r>
        <w:t>Website tĩnh có cấu trúc đơn giản, tốc độ tải nhanh, dễ triển khai và chi phí xây dựng thấp. Loại website này phù hợp với các dự án giới thiệu doanh nghiệp, cửa hàng, sản phẩm hoặc các website có nội dung ít thay đổi.</w:t>
      </w:r>
    </w:p>
    <w:p w14:paraId="344219B4" w14:textId="77777777" w:rsidR="00382E17" w:rsidRDefault="00382E17" w:rsidP="00382E17">
      <w:pPr>
        <w:pStyle w:val="noidung"/>
      </w:pPr>
      <w:r>
        <w:t xml:space="preserve">Trong đề tài </w:t>
      </w:r>
      <w:r w:rsidRPr="00FF4EC4">
        <w:rPr>
          <w:rStyle w:val="Strong"/>
          <w:b w:val="0"/>
        </w:rPr>
        <w:t>"Thiết kế Website Cửa hàng Thế giới Nước hoa Nữ Cao Cấp AURA PERFUME"</w:t>
      </w:r>
      <w:r w:rsidRPr="00FF4EC4">
        <w:rPr>
          <w:b/>
        </w:rPr>
        <w:t>,</w:t>
      </w:r>
      <w:r>
        <w:t xml:space="preserve"> website được xây dựng theo mô hình website tĩnh. Toàn bộ giao diện được thiết kế bằng HTML5 và CSS3, trong khi JavaScript được sử dụng để xử lý một số chức năng tương tác cơ bản.</w:t>
      </w:r>
    </w:p>
    <w:p w14:paraId="66E0EE39" w14:textId="77777777" w:rsidR="00382E17" w:rsidRDefault="00382E17" w:rsidP="00382E17">
      <w:pPr>
        <w:pStyle w:val="noidung"/>
      </w:pPr>
      <w:r>
        <w:t>Cụ thể, website gồm các trang:</w:t>
      </w:r>
    </w:p>
    <w:p w14:paraId="5E1FE6C2" w14:textId="77777777" w:rsidR="00382E17" w:rsidRDefault="00382E17" w:rsidP="00382E17">
      <w:pPr>
        <w:pStyle w:val="noidung"/>
      </w:pPr>
      <w:r w:rsidRPr="00FF4EC4">
        <w:t>Trang sản phẩm:</w:t>
      </w:r>
      <w:r>
        <w:t xml:space="preserve"> Hiển thị danh sách các sản phẩm nước hoa nữ cao cấp với hình ảnh, tên sản phẩm, thương hiệu, giá bán và đánh giá. </w:t>
      </w:r>
    </w:p>
    <w:p w14:paraId="08E48974" w14:textId="77777777" w:rsidR="00382E17" w:rsidRDefault="00382E17" w:rsidP="00382E17">
      <w:pPr>
        <w:pStyle w:val="noidung"/>
      </w:pPr>
      <w:r w:rsidRPr="00FF4EC4">
        <w:t>Trang chi tiết sản phẩm:</w:t>
      </w:r>
      <w:r>
        <w:t xml:space="preserve"> Hiển thị đầy đủ thông tin của từng loại nước hoa sau khi người dùng chọn sản phẩm. </w:t>
      </w:r>
    </w:p>
    <w:p w14:paraId="4279ECF9" w14:textId="77777777" w:rsidR="00382E17" w:rsidRDefault="00382E17" w:rsidP="00382E17">
      <w:pPr>
        <w:pStyle w:val="noidung"/>
      </w:pPr>
      <w:r w:rsidRPr="00FF4EC4">
        <w:t>Trang giới thiệu:</w:t>
      </w:r>
      <w:r>
        <w:t xml:space="preserve"> Giới thiệu về cửa hàng AURA PERFUME, mục tiêu hoạt động và cam kết cung cấp các sản phẩm chính hãng. </w:t>
      </w:r>
    </w:p>
    <w:p w14:paraId="5A84F162" w14:textId="77777777" w:rsidR="00382E17" w:rsidRDefault="00382E17" w:rsidP="00382E17">
      <w:pPr>
        <w:pStyle w:val="noidung"/>
      </w:pPr>
      <w:r w:rsidRPr="00FF4EC4">
        <w:lastRenderedPageBreak/>
        <w:t>Trang liên hệ:</w:t>
      </w:r>
      <w:r>
        <w:t xml:space="preserve"> Cho phép khách hàng gửi thông tin liên hệ và nhận tư vấn từ cửa hàng. </w:t>
      </w:r>
    </w:p>
    <w:p w14:paraId="392D3024" w14:textId="77777777" w:rsidR="00382E17" w:rsidRDefault="00382E17" w:rsidP="00382E17">
      <w:pPr>
        <w:pStyle w:val="noidung"/>
      </w:pPr>
      <w:r>
        <w:t>Do website không sử dụng cơ sở dữ liệu, không có chức năng đăng nhập, quản lý tài khoản, giỏ hàng hay thanh toán trực tuyến nên toàn bộ dữ liệu được lưu trực tiếp trong các tệp HTML và JavaScript. Điều này giúp website hoạt động ổn định, dễ quản lý và phù hợp với phạm vi của đề tài môn học.</w:t>
      </w:r>
    </w:p>
    <w:p w14:paraId="159CB25E" w14:textId="77777777" w:rsidR="00382E17" w:rsidRPr="00FF4EC4" w:rsidRDefault="00382E17" w:rsidP="00382E17">
      <w:pPr>
        <w:pStyle w:val="noidung"/>
        <w:rPr>
          <w:i/>
        </w:rPr>
      </w:pPr>
      <w:r w:rsidRPr="00FF4EC4">
        <w:rPr>
          <w:i/>
        </w:rPr>
        <w:t>Ưu điểm của website tĩnh</w:t>
      </w:r>
    </w:p>
    <w:p w14:paraId="37737918" w14:textId="77777777" w:rsidR="00382E17" w:rsidRDefault="00382E17" w:rsidP="00FF4EC4">
      <w:pPr>
        <w:pStyle w:val="noidung"/>
        <w:numPr>
          <w:ilvl w:val="0"/>
          <w:numId w:val="24"/>
        </w:numPr>
      </w:pPr>
      <w:r>
        <w:t xml:space="preserve">Tốc độ tải trang nhanh. </w:t>
      </w:r>
    </w:p>
    <w:p w14:paraId="63F9695B" w14:textId="77777777" w:rsidR="00382E17" w:rsidRDefault="00382E17" w:rsidP="00FF4EC4">
      <w:pPr>
        <w:pStyle w:val="noidung"/>
        <w:numPr>
          <w:ilvl w:val="0"/>
          <w:numId w:val="24"/>
        </w:numPr>
      </w:pPr>
      <w:r>
        <w:t xml:space="preserve">Giao diện hiển thị ổn định. </w:t>
      </w:r>
    </w:p>
    <w:p w14:paraId="724BA784" w14:textId="77777777" w:rsidR="00382E17" w:rsidRDefault="00382E17" w:rsidP="00FF4EC4">
      <w:pPr>
        <w:pStyle w:val="noidung"/>
        <w:numPr>
          <w:ilvl w:val="0"/>
          <w:numId w:val="24"/>
        </w:numPr>
      </w:pPr>
      <w:r>
        <w:t xml:space="preserve">Dễ thiết kế và triển khai. </w:t>
      </w:r>
    </w:p>
    <w:p w14:paraId="5B665C87" w14:textId="77777777" w:rsidR="00382E17" w:rsidRDefault="00382E17" w:rsidP="00FF4EC4">
      <w:pPr>
        <w:pStyle w:val="noidung"/>
        <w:numPr>
          <w:ilvl w:val="0"/>
          <w:numId w:val="24"/>
        </w:numPr>
      </w:pPr>
      <w:r>
        <w:t xml:space="preserve">Không cần sử dụng cơ sở dữ liệu. </w:t>
      </w:r>
    </w:p>
    <w:p w14:paraId="00F87E57" w14:textId="77777777" w:rsidR="00382E17" w:rsidRDefault="00382E17" w:rsidP="00FF4EC4">
      <w:pPr>
        <w:pStyle w:val="noidung"/>
        <w:numPr>
          <w:ilvl w:val="0"/>
          <w:numId w:val="24"/>
        </w:numPr>
      </w:pPr>
      <w:r>
        <w:t xml:space="preserve">Chi phí xây dựng và bảo trì thấp. </w:t>
      </w:r>
    </w:p>
    <w:p w14:paraId="5813742B" w14:textId="77777777" w:rsidR="00382E17" w:rsidRDefault="00382E17" w:rsidP="00FF4EC4">
      <w:pPr>
        <w:pStyle w:val="noidung"/>
        <w:numPr>
          <w:ilvl w:val="0"/>
          <w:numId w:val="24"/>
        </w:numPr>
      </w:pPr>
      <w:r>
        <w:t xml:space="preserve">Phù hợp với các website giới thiệu sản phẩm và doanh nghiệp. </w:t>
      </w:r>
    </w:p>
    <w:p w14:paraId="7D5C8809" w14:textId="77777777" w:rsidR="00382E17" w:rsidRPr="00FF4EC4" w:rsidRDefault="00382E17" w:rsidP="00382E17">
      <w:pPr>
        <w:pStyle w:val="noidung"/>
        <w:rPr>
          <w:i/>
        </w:rPr>
      </w:pPr>
      <w:r w:rsidRPr="00FF4EC4">
        <w:rPr>
          <w:i/>
        </w:rPr>
        <w:t>Hạn chế của website tĩnh</w:t>
      </w:r>
    </w:p>
    <w:p w14:paraId="61DBB495" w14:textId="77777777" w:rsidR="00382E17" w:rsidRDefault="00382E17" w:rsidP="00FF4EC4">
      <w:pPr>
        <w:pStyle w:val="noidung"/>
        <w:numPr>
          <w:ilvl w:val="0"/>
          <w:numId w:val="25"/>
        </w:numPr>
      </w:pPr>
      <w:r>
        <w:t xml:space="preserve">Nội dung phải chỉnh sửa trực tiếp trong mã nguồn khi cần cập nhật. </w:t>
      </w:r>
    </w:p>
    <w:p w14:paraId="44ABA6F3" w14:textId="77777777" w:rsidR="00382E17" w:rsidRDefault="00382E17" w:rsidP="00FF4EC4">
      <w:pPr>
        <w:pStyle w:val="noidung"/>
        <w:numPr>
          <w:ilvl w:val="0"/>
          <w:numId w:val="25"/>
        </w:numPr>
      </w:pPr>
      <w:r>
        <w:t xml:space="preserve">Khó quản lý khi số lượng sản phẩm lớn. </w:t>
      </w:r>
    </w:p>
    <w:p w14:paraId="0830848F" w14:textId="77777777" w:rsidR="00382E17" w:rsidRDefault="00382E17" w:rsidP="00FF4EC4">
      <w:pPr>
        <w:pStyle w:val="noidung"/>
        <w:numPr>
          <w:ilvl w:val="0"/>
          <w:numId w:val="25"/>
        </w:numPr>
      </w:pPr>
      <w:r>
        <w:t xml:space="preserve">Chưa hỗ trợ các chức năng như đăng nhập, giỏ hàng, thanh toán trực tuyến và quản trị hệ thống. </w:t>
      </w:r>
    </w:p>
    <w:p w14:paraId="485A11FA" w14:textId="77777777" w:rsidR="00382E17" w:rsidRDefault="00382E17" w:rsidP="00FF4EC4">
      <w:pPr>
        <w:pStyle w:val="noidung"/>
        <w:numPr>
          <w:ilvl w:val="0"/>
          <w:numId w:val="25"/>
        </w:numPr>
      </w:pPr>
      <w:r>
        <w:t>Khả năng mở rộng còn hạn chế so với website động.</w:t>
      </w:r>
    </w:p>
    <w:p w14:paraId="42708E38" w14:textId="77777777" w:rsidR="008C4809" w:rsidRDefault="008C4809" w:rsidP="008C4809">
      <w:pPr>
        <w:pStyle w:val="noidung"/>
      </w:pPr>
      <w:r>
        <w:t>Ví dụ:</w:t>
      </w:r>
    </w:p>
    <w:p w14:paraId="730CD17C" w14:textId="77777777" w:rsidR="008C4809" w:rsidRPr="008C4809" w:rsidRDefault="008C4809" w:rsidP="008C4809">
      <w:pPr>
        <w:pStyle w:val="manguon"/>
      </w:pPr>
      <w:r w:rsidRPr="008C4809">
        <w:t>&lt;nav&gt;</w:t>
      </w:r>
    </w:p>
    <w:p w14:paraId="4DCD6567" w14:textId="77777777" w:rsidR="008C4809" w:rsidRPr="008C4809" w:rsidRDefault="008C4809" w:rsidP="008C4809">
      <w:pPr>
        <w:pStyle w:val="manguon"/>
      </w:pPr>
      <w:r w:rsidRPr="008C4809">
        <w:t xml:space="preserve">    &lt;a href="san-pham.html"&gt;Sản phẩm&lt;/a&gt;</w:t>
      </w:r>
    </w:p>
    <w:p w14:paraId="5BB7F4DC" w14:textId="77777777" w:rsidR="008C4809" w:rsidRPr="008C4809" w:rsidRDefault="008C4809" w:rsidP="008C4809">
      <w:pPr>
        <w:pStyle w:val="manguon"/>
      </w:pPr>
      <w:r w:rsidRPr="008C4809">
        <w:t xml:space="preserve">    &lt;a href="gioi-thieu.html"&gt;Giới thiệu&lt;/a&gt;</w:t>
      </w:r>
    </w:p>
    <w:p w14:paraId="3B3990F6" w14:textId="77777777" w:rsidR="008C4809" w:rsidRPr="008C4809" w:rsidRDefault="008C4809" w:rsidP="008C4809">
      <w:pPr>
        <w:pStyle w:val="manguon"/>
      </w:pPr>
      <w:r w:rsidRPr="008C4809">
        <w:t xml:space="preserve">    &lt;a href="lien-he.html"&gt;Liên hệ&lt;/a&gt;</w:t>
      </w:r>
    </w:p>
    <w:p w14:paraId="2A7AFC91" w14:textId="77777777" w:rsidR="008C4809" w:rsidRPr="008C4809" w:rsidRDefault="008C4809" w:rsidP="008C4809">
      <w:pPr>
        <w:pStyle w:val="manguon"/>
      </w:pPr>
      <w:r w:rsidRPr="008C4809">
        <w:t>&lt;/nav&gt;</w:t>
      </w:r>
    </w:p>
    <w:p w14:paraId="4B38204A" w14:textId="77777777" w:rsidR="00E12F22" w:rsidRPr="00E12F22" w:rsidRDefault="00E12F22" w:rsidP="00E12F22"/>
    <w:p w14:paraId="433B9A03" w14:textId="77777777" w:rsidR="00E12F22" w:rsidRDefault="00E12F22" w:rsidP="00E12F22">
      <w:pPr>
        <w:pStyle w:val="Heading2"/>
      </w:pPr>
      <w:bookmarkStart w:id="11" w:name="_Toc235046124"/>
      <w:r>
        <w:lastRenderedPageBreak/>
        <w:t>Visual Studio Code</w:t>
      </w:r>
      <w:bookmarkEnd w:id="11"/>
    </w:p>
    <w:p w14:paraId="60904AD7" w14:textId="77777777" w:rsidR="009C68BF" w:rsidRDefault="009C68BF" w:rsidP="009C68BF">
      <w:pPr>
        <w:pStyle w:val="noidung"/>
      </w:pPr>
      <w:r>
        <w:t>Visual Studio Code là trình soạn thảo mã nguồn miễn phí do Microsoft phát triển và được sử dụng để xây dựng toàn bộ website.</w:t>
      </w:r>
    </w:p>
    <w:p w14:paraId="1A940D93" w14:textId="77777777" w:rsidR="009C68BF" w:rsidRDefault="009C68BF" w:rsidP="009C68BF">
      <w:pPr>
        <w:pStyle w:val="noidung"/>
      </w:pPr>
      <w:r>
        <w:t>Ưu điểm của Visual Studio Code:</w:t>
      </w:r>
    </w:p>
    <w:p w14:paraId="3CD9705B" w14:textId="77777777" w:rsidR="009C68BF" w:rsidRDefault="009C68BF" w:rsidP="00175C48">
      <w:pPr>
        <w:pStyle w:val="noidung"/>
        <w:numPr>
          <w:ilvl w:val="0"/>
          <w:numId w:val="9"/>
        </w:numPr>
      </w:pPr>
      <w:r>
        <w:t>Giao diện đơn giản, dễ sử dụng.</w:t>
      </w:r>
    </w:p>
    <w:p w14:paraId="7CB8367C" w14:textId="77777777" w:rsidR="009C68BF" w:rsidRDefault="009C68BF" w:rsidP="00175C48">
      <w:pPr>
        <w:pStyle w:val="noidung"/>
        <w:numPr>
          <w:ilvl w:val="0"/>
          <w:numId w:val="9"/>
        </w:numPr>
      </w:pPr>
      <w:r>
        <w:t>Hỗ trợ nhiều ngôn ngữ lập trình.</w:t>
      </w:r>
    </w:p>
    <w:p w14:paraId="420F34AC" w14:textId="77777777" w:rsidR="009C68BF" w:rsidRDefault="009C68BF" w:rsidP="00175C48">
      <w:pPr>
        <w:pStyle w:val="noidung"/>
        <w:numPr>
          <w:ilvl w:val="0"/>
          <w:numId w:val="9"/>
        </w:numPr>
      </w:pPr>
      <w:r>
        <w:t>Kho tiện ích mở rộng phong phú.</w:t>
      </w:r>
    </w:p>
    <w:p w14:paraId="5C648D9D" w14:textId="77777777" w:rsidR="009C68BF" w:rsidRDefault="009C68BF" w:rsidP="00175C48">
      <w:pPr>
        <w:pStyle w:val="noidung"/>
        <w:numPr>
          <w:ilvl w:val="0"/>
          <w:numId w:val="9"/>
        </w:numPr>
      </w:pPr>
      <w:r>
        <w:t>Hỗ trợ gợi ý mã nguồn và kiểm tra lỗi.</w:t>
      </w:r>
    </w:p>
    <w:p w14:paraId="1899A5CA" w14:textId="77777777" w:rsidR="009C68BF" w:rsidRDefault="009C68BF" w:rsidP="009C68BF">
      <w:pPr>
        <w:pStyle w:val="Heading2"/>
      </w:pPr>
      <w:bookmarkStart w:id="12" w:name="_Toc235046125"/>
      <w:r w:rsidRPr="009C68BF">
        <w:t>Git</w:t>
      </w:r>
      <w:bookmarkEnd w:id="12"/>
    </w:p>
    <w:p w14:paraId="597A037C" w14:textId="77777777" w:rsidR="009C68BF" w:rsidRDefault="009C68BF" w:rsidP="009C68BF">
      <w:pPr>
        <w:pStyle w:val="noidung"/>
      </w:pPr>
      <w:r>
        <w:t>Git là hệ thống quản lý phiên bản mã nguồn phổ biến hiện nay.</w:t>
      </w:r>
    </w:p>
    <w:p w14:paraId="38E4825D" w14:textId="77777777" w:rsidR="009C68BF" w:rsidRDefault="009C68BF" w:rsidP="009C68BF">
      <w:pPr>
        <w:pStyle w:val="noidung"/>
      </w:pPr>
      <w:r>
        <w:t>Git giúp:</w:t>
      </w:r>
    </w:p>
    <w:p w14:paraId="316A0D37" w14:textId="77777777" w:rsidR="009C68BF" w:rsidRDefault="009C68BF" w:rsidP="00175C48">
      <w:pPr>
        <w:pStyle w:val="noidung"/>
        <w:numPr>
          <w:ilvl w:val="0"/>
          <w:numId w:val="11"/>
        </w:numPr>
      </w:pPr>
      <w:r>
        <w:t>Quản lý các phiên bản của dự án.</w:t>
      </w:r>
    </w:p>
    <w:p w14:paraId="4C89D23E" w14:textId="77777777" w:rsidR="009C68BF" w:rsidRDefault="009C68BF" w:rsidP="00175C48">
      <w:pPr>
        <w:pStyle w:val="noidung"/>
        <w:numPr>
          <w:ilvl w:val="0"/>
          <w:numId w:val="11"/>
        </w:numPr>
      </w:pPr>
      <w:r>
        <w:t>Theo dõi lịch sử thay đổi mã nguồn.</w:t>
      </w:r>
    </w:p>
    <w:p w14:paraId="5E537781" w14:textId="77777777" w:rsidR="009C68BF" w:rsidRDefault="009C68BF" w:rsidP="00175C48">
      <w:pPr>
        <w:pStyle w:val="noidung"/>
        <w:numPr>
          <w:ilvl w:val="0"/>
          <w:numId w:val="11"/>
        </w:numPr>
      </w:pPr>
      <w:r>
        <w:t>Khôi phục dữ liệu khi cần thiết.</w:t>
      </w:r>
    </w:p>
    <w:p w14:paraId="431C67AE" w14:textId="77777777" w:rsidR="009C68BF" w:rsidRDefault="009C68BF" w:rsidP="00175C48">
      <w:pPr>
        <w:pStyle w:val="noidung"/>
        <w:numPr>
          <w:ilvl w:val="0"/>
          <w:numId w:val="11"/>
        </w:numPr>
      </w:pPr>
      <w:r>
        <w:t>Hỗ trợ làm việc nhóm hiệu quả.</w:t>
      </w:r>
    </w:p>
    <w:p w14:paraId="33C2538E" w14:textId="77777777" w:rsidR="009C68BF" w:rsidRDefault="009C68BF" w:rsidP="00175C48">
      <w:pPr>
        <w:pStyle w:val="noidung"/>
        <w:numPr>
          <w:ilvl w:val="0"/>
          <w:numId w:val="11"/>
        </w:numPr>
      </w:pPr>
      <w:r>
        <w:t>Đồng bộ dự án lên GitHub để lưu trữ và chia sẻ.</w:t>
      </w:r>
    </w:p>
    <w:p w14:paraId="410C4428" w14:textId="77777777" w:rsidR="009C68BF" w:rsidRDefault="009C68BF" w:rsidP="009C68BF">
      <w:pPr>
        <w:pStyle w:val="Heading2"/>
      </w:pPr>
      <w:bookmarkStart w:id="13" w:name="_Toc235046126"/>
      <w:r>
        <w:t>JavaScript</w:t>
      </w:r>
      <w:bookmarkEnd w:id="13"/>
    </w:p>
    <w:p w14:paraId="0E9F76A5" w14:textId="77777777" w:rsidR="009C68BF" w:rsidRDefault="009C68BF" w:rsidP="009C68BF">
      <w:pPr>
        <w:pStyle w:val="noidung"/>
      </w:pPr>
      <w:r>
        <w:t>JavaScript là ngôn ngữ lập trình giúp website trở nên sinh động và có khả năng tương tác với người dùng.</w:t>
      </w:r>
    </w:p>
    <w:p w14:paraId="16974FB1" w14:textId="77777777" w:rsidR="009C68BF" w:rsidRDefault="009C68BF" w:rsidP="00E12F22">
      <w:pPr>
        <w:pStyle w:val="noidung"/>
      </w:pPr>
      <w:r>
        <w:t>Trong đề tài, JavaScript được sử dụng để</w:t>
      </w:r>
      <w:r w:rsidR="00E12F22">
        <w:t>:</w:t>
      </w:r>
      <w:r>
        <w:t>.</w:t>
      </w:r>
    </w:p>
    <w:p w14:paraId="45D8F22C" w14:textId="77777777" w:rsidR="009C68BF" w:rsidRDefault="00E12F22" w:rsidP="00E12F22">
      <w:pPr>
        <w:pStyle w:val="noidung"/>
        <w:numPr>
          <w:ilvl w:val="0"/>
          <w:numId w:val="12"/>
        </w:numPr>
      </w:pPr>
      <w:r>
        <w:t>Chuyển sang trang Chi tiết</w:t>
      </w:r>
      <w:r w:rsidR="009C68BF">
        <w:t>.</w:t>
      </w:r>
    </w:p>
    <w:p w14:paraId="2ECF56A8" w14:textId="77777777" w:rsidR="009C68BF" w:rsidRDefault="00E12F22" w:rsidP="00175C48">
      <w:pPr>
        <w:pStyle w:val="noidung"/>
        <w:numPr>
          <w:ilvl w:val="0"/>
          <w:numId w:val="12"/>
        </w:numPr>
      </w:pPr>
      <w:r>
        <w:t>Hiển thị dữ liệu sản phẩm</w:t>
      </w:r>
      <w:r w:rsidR="009C68BF">
        <w:t>.</w:t>
      </w:r>
    </w:p>
    <w:p w14:paraId="633C283F" w14:textId="77777777" w:rsidR="00D43067" w:rsidRDefault="00D43067" w:rsidP="00175C48">
      <w:pPr>
        <w:pStyle w:val="noidung"/>
        <w:numPr>
          <w:ilvl w:val="0"/>
          <w:numId w:val="12"/>
        </w:numPr>
      </w:pPr>
      <w:r>
        <w:t>Hiển thị thông báo sau khi gửi Form liên hệ</w:t>
      </w:r>
    </w:p>
    <w:p w14:paraId="15E0E217" w14:textId="77777777" w:rsidR="009C68BF" w:rsidRDefault="009C68BF" w:rsidP="00175C48">
      <w:pPr>
        <w:pStyle w:val="noidung"/>
        <w:numPr>
          <w:ilvl w:val="0"/>
          <w:numId w:val="12"/>
        </w:numPr>
      </w:pPr>
      <w:r>
        <w:t>Hỗ trợ các chức năng mở rộng như giỏ hàng trong tương lai.</w:t>
      </w:r>
    </w:p>
    <w:p w14:paraId="6F4E40BA" w14:textId="77777777" w:rsidR="008C4809" w:rsidRDefault="008C4809" w:rsidP="008C4809">
      <w:pPr>
        <w:pStyle w:val="noidung"/>
        <w:ind w:left="1400" w:firstLine="0"/>
      </w:pPr>
      <w:r>
        <w:t>Ví dụ:</w:t>
      </w:r>
    </w:p>
    <w:p w14:paraId="28161E80" w14:textId="77777777" w:rsidR="008C4809" w:rsidRPr="008C4809" w:rsidRDefault="008C4809" w:rsidP="008C4809">
      <w:pPr>
        <w:pStyle w:val="manguon"/>
      </w:pPr>
      <w:r w:rsidRPr="008C4809">
        <w:lastRenderedPageBreak/>
        <w:t>function xemChiTiet(id, name, brand, price, img) {</w:t>
      </w:r>
    </w:p>
    <w:p w14:paraId="739CE2F2" w14:textId="77777777" w:rsidR="008C4809" w:rsidRPr="008C4809" w:rsidRDefault="008C4809" w:rsidP="008C4809">
      <w:pPr>
        <w:pStyle w:val="manguon"/>
      </w:pPr>
      <w:r w:rsidRPr="008C4809">
        <w:t xml:space="preserve">    const product = { id, name, brand, price, img };</w:t>
      </w:r>
    </w:p>
    <w:p w14:paraId="64BB64EF" w14:textId="77777777" w:rsidR="008C4809" w:rsidRPr="008C4809" w:rsidRDefault="008C4809" w:rsidP="008C4809">
      <w:pPr>
        <w:pStyle w:val="manguon"/>
      </w:pPr>
      <w:r w:rsidRPr="008C4809">
        <w:t xml:space="preserve">    localStorage.setItem('selectedProduct', JSON.stringify(product));</w:t>
      </w:r>
    </w:p>
    <w:p w14:paraId="041C0AF5" w14:textId="77777777" w:rsidR="008C4809" w:rsidRPr="008C4809" w:rsidRDefault="008C4809" w:rsidP="008C4809">
      <w:pPr>
        <w:pStyle w:val="manguon"/>
      </w:pPr>
      <w:r w:rsidRPr="008C4809">
        <w:t xml:space="preserve">    window.location.href = 'html/chitiet.html'; </w:t>
      </w:r>
    </w:p>
    <w:p w14:paraId="42DCFC38" w14:textId="77777777" w:rsidR="008C4809" w:rsidRPr="008C4809" w:rsidRDefault="008C4809" w:rsidP="008C4809">
      <w:pPr>
        <w:pStyle w:val="manguon"/>
      </w:pPr>
      <w:r w:rsidRPr="008C4809">
        <w:t>}</w:t>
      </w:r>
    </w:p>
    <w:p w14:paraId="32C4D86C" w14:textId="77777777" w:rsidR="00FF4EC4" w:rsidRDefault="00FF4EC4" w:rsidP="00FF4EC4">
      <w:pPr>
        <w:pStyle w:val="Heading2"/>
      </w:pPr>
      <w:bookmarkStart w:id="14" w:name="_Toc235046127"/>
      <w:r>
        <w:t>Kết luận chương</w:t>
      </w:r>
      <w:bookmarkEnd w:id="14"/>
    </w:p>
    <w:p w14:paraId="44AF662D" w14:textId="77777777" w:rsidR="00FF4EC4" w:rsidRPr="006F2B84" w:rsidRDefault="00FF4EC4" w:rsidP="006F2B84">
      <w:pPr>
        <w:pStyle w:val="noidung"/>
      </w:pPr>
      <w:r w:rsidRPr="00FF4EC4">
        <w:t xml:space="preserve">Qua chương 2, đề tài đã trình bày những cơ sở lý thuyết và các công nghệ được sử dụng để xây dựng website </w:t>
      </w:r>
      <w:r>
        <w:t>cửa hàng thế giới nước hoa nữ cao cấp</w:t>
      </w:r>
      <w:r w:rsidRPr="00FF4EC4">
        <w:t xml:space="preserve">. Website được phát triển theo mô hình </w:t>
      </w:r>
      <w:r w:rsidRPr="00FF4EC4">
        <w:rPr>
          <w:rStyle w:val="Strong"/>
          <w:b w:val="0"/>
          <w:szCs w:val="26"/>
        </w:rPr>
        <w:t>website tĩnh</w:t>
      </w:r>
      <w:r w:rsidRPr="00FF4EC4">
        <w:rPr>
          <w:b/>
        </w:rPr>
        <w:t>,</w:t>
      </w:r>
      <w:r w:rsidRPr="00FF4EC4">
        <w:t xml:space="preserve"> sử dụng ba công nghệ chính là </w:t>
      </w:r>
      <w:r w:rsidRPr="00FF4EC4">
        <w:rPr>
          <w:rStyle w:val="Strong"/>
          <w:b w:val="0"/>
          <w:szCs w:val="26"/>
        </w:rPr>
        <w:t>HTML5, CSS</w:t>
      </w:r>
      <w:r w:rsidRPr="00FF4EC4">
        <w:rPr>
          <w:rStyle w:val="Strong"/>
          <w:szCs w:val="26"/>
        </w:rPr>
        <w:t xml:space="preserve"> </w:t>
      </w:r>
      <w:r w:rsidRPr="00FF4EC4">
        <w:rPr>
          <w:rStyle w:val="Strong"/>
          <w:b w:val="0"/>
          <w:szCs w:val="26"/>
        </w:rPr>
        <w:t>và JavaScript</w:t>
      </w:r>
      <w:r w:rsidRPr="00FF4EC4">
        <w:t xml:space="preserve">. Trong đó, HTML5 được sử dụng để xây dựng cấu trúc các trang như </w:t>
      </w:r>
      <w:r w:rsidRPr="00FF4EC4">
        <w:rPr>
          <w:rStyle w:val="Strong"/>
          <w:b w:val="0"/>
          <w:szCs w:val="26"/>
        </w:rPr>
        <w:t>Sản phẩm, Giới thiệu, Liên hệ và Chi tiết sản phẩm</w:t>
      </w:r>
      <w:r w:rsidRPr="00FF4EC4">
        <w:rPr>
          <w:b/>
        </w:rPr>
        <w:t xml:space="preserve">; </w:t>
      </w:r>
      <w:r>
        <w:t>CSS</w:t>
      </w:r>
      <w:r w:rsidRPr="00FF4EC4">
        <w:t xml:space="preserve"> đảm nhận việc thiết kế giao diện theo phong cách sang trọng, hiện đại, tạo sự thống nhất về màu sắc và bố cục;</w:t>
      </w:r>
      <w:r w:rsidR="006F2B84">
        <w:t xml:space="preserve"> </w:t>
      </w:r>
      <w:r w:rsidRPr="006F2B84">
        <w:t>JavaScript hỗ trợ xử lý các chức năng tương tác cơ bản như chuyển đến trang chi tiết sản phẩm và hiển thị thông tin cho người dùng.</w:t>
      </w:r>
    </w:p>
    <w:p w14:paraId="17EF9601" w14:textId="77777777" w:rsidR="00FF4EC4" w:rsidRPr="006F2B84" w:rsidRDefault="00FF4EC4" w:rsidP="006F2B84">
      <w:pPr>
        <w:pStyle w:val="noidung"/>
        <w:rPr>
          <w:b/>
        </w:rPr>
      </w:pPr>
      <w:r w:rsidRPr="006F2B84">
        <w:t xml:space="preserve">Bên cạnh đó, đề tài còn sử dụng </w:t>
      </w:r>
      <w:r w:rsidRPr="006F2B84">
        <w:rPr>
          <w:rStyle w:val="Strong"/>
          <w:b w:val="0"/>
          <w:szCs w:val="26"/>
        </w:rPr>
        <w:t>Visual Studio Code</w:t>
      </w:r>
      <w:r w:rsidRPr="006F2B84">
        <w:t xml:space="preserve"> làm môi trường lập trình và </w:t>
      </w:r>
      <w:r w:rsidRPr="006F2B84">
        <w:rPr>
          <w:rStyle w:val="Strong"/>
          <w:b w:val="0"/>
          <w:szCs w:val="26"/>
        </w:rPr>
        <w:t>Git</w:t>
      </w:r>
      <w:r w:rsidRPr="006F2B84">
        <w:t xml:space="preserve"> để quản lý mã nguồn trong suốt quá trình phát triển website. Việc kết hợp các công nghệ và công cụ trên đã giúp xây dựng một website có giao diện trực quan, tốc độ tải nhanh, dễ sử dụng và phù hợp với mục tiêu giới thiệu các dòng nước hoa nữ cao cấp của cửa hàng </w:t>
      </w:r>
      <w:r w:rsidRPr="006F2B84">
        <w:rPr>
          <w:rStyle w:val="Strong"/>
          <w:b w:val="0"/>
          <w:szCs w:val="26"/>
        </w:rPr>
        <w:t>AURA PERFUME</w:t>
      </w:r>
      <w:r w:rsidRPr="006F2B84">
        <w:rPr>
          <w:b/>
        </w:rPr>
        <w:t>.</w:t>
      </w:r>
    </w:p>
    <w:p w14:paraId="5D5A6D0B" w14:textId="77777777" w:rsidR="00FF4EC4" w:rsidRPr="009C68BF" w:rsidRDefault="00FF4EC4" w:rsidP="006F2B84">
      <w:pPr>
        <w:pStyle w:val="noidung"/>
      </w:pPr>
      <w:r w:rsidRPr="006F2B84">
        <w:t>Những kiến thức và công nghệ được trình bày trong chương này là cơ sở quan trọng để thực hiện việc phân tích, thiết kế và xây dựng các chức năng của website ở chương tiếp theo, đồng thời tạo tiền đề cho việc mở rộng hệ thống với các chức năng như cơ sở dữ liệu, quản lý sản phẩm, giỏ hàng và thanh toán trực tuyến trong tương lai.</w:t>
      </w:r>
    </w:p>
    <w:p w14:paraId="7116202D" w14:textId="77777777" w:rsidR="00AE636C" w:rsidRPr="00AE636C" w:rsidRDefault="00AE636C" w:rsidP="009C68BF">
      <w:pPr>
        <w:pStyle w:val="Heading2"/>
      </w:pPr>
      <w:r w:rsidRPr="00AE636C">
        <w:br w:type="page"/>
      </w:r>
    </w:p>
    <w:p w14:paraId="78DD4EBD" w14:textId="77777777" w:rsidR="00314527" w:rsidRDefault="0035699F" w:rsidP="00653A3A">
      <w:pPr>
        <w:pStyle w:val="Heading1"/>
      </w:pPr>
      <w:bookmarkStart w:id="15" w:name="_Toc235046128"/>
      <w:r>
        <w:lastRenderedPageBreak/>
        <w:t>Phân tích thiết kế hệ thống</w:t>
      </w:r>
      <w:bookmarkEnd w:id="15"/>
    </w:p>
    <w:p w14:paraId="5D22942E" w14:textId="77777777" w:rsidR="00D724C7" w:rsidRDefault="00FD44BF" w:rsidP="00D724C7">
      <w:pPr>
        <w:pStyle w:val="Heading2"/>
      </w:pPr>
      <w:bookmarkStart w:id="16" w:name="_Toc235046129"/>
      <w:r>
        <w:t>Mô tả vấn đề</w:t>
      </w:r>
      <w:bookmarkEnd w:id="16"/>
    </w:p>
    <w:p w14:paraId="129B9BBB" w14:textId="77777777" w:rsidR="00D00561" w:rsidRDefault="00D00561" w:rsidP="00D00561">
      <w:pPr>
        <w:pStyle w:val="noidung"/>
      </w:pPr>
      <w:r>
        <w:t>Trong những năm gần đây, cùng với sự phát triển mạnh mẽ của công nghệ thông tin và Internet, xu hướng mua sắm trực tuyến đã trở thành một phần không thể thiếu trong cuộc sống của người tiêu dùng. Thay vì phải đến trực tiếp cửa hàng để lựa chọn sản phẩm, khách hàng có thể dễ dàng tìm kiếm thông tin, so sánh giá cả và đặt mua sản phẩm ngay trên các website thương mại điện tử. Điều này không chỉ giúp tiết kiệm thời gian mà còn mang đến nhiều sự tiện lợi cho cả người bán và người mua.</w:t>
      </w:r>
    </w:p>
    <w:p w14:paraId="76B20170" w14:textId="77777777" w:rsidR="00D00561" w:rsidRDefault="00D00561" w:rsidP="00D00561">
      <w:pPr>
        <w:pStyle w:val="noidung"/>
      </w:pPr>
      <w:r>
        <w:t>Đối với lĩnh vực kinh doanh nước hoa, đặc biệt là các dòng nước hoa nữ cao cấp, việc xây dựng một website giới thiệu sản phẩm đóng vai trò vô cùng quan trọng. Nước hoa không chỉ là một sản phẩm làm đẹp mà còn thể hiện phong cách, cá tính và đẳng cấp của người sử dụng. Vì vậy, khách hàng luôn mong muốn được tham khảo đầy đủ các thông tin về thương hiệu, mùi hương, giá bán cũng như hình ảnh của sản phẩm trước khi đưa ra quyết định mua hàng.</w:t>
      </w:r>
    </w:p>
    <w:p w14:paraId="25EE21D8" w14:textId="77777777" w:rsidR="00D00561" w:rsidRDefault="00D00561" w:rsidP="00D00561">
      <w:pPr>
        <w:pStyle w:val="noidung"/>
      </w:pPr>
      <w:r>
        <w:t>Tuy nhiên, trên thực tế vẫn còn nhiều cửa hàng kinh doanh nước hoa hoạt động theo hình thức truyền thống hoặc chỉ bán hàng thông qua mạng xã hội. Những phương thức này còn tồn tại nhiều hạn chế như khó quản lý sản phẩm, thiếu tính chuyên nghiệp, khó xây dựng thương hiệu và không tạo được sự tin tưởng đối với khách hàng. Việc tìm kiếm sản phẩm cũng gặp nhiều khó khăn do thông tin không được trình bày một cách khoa học và thống nhất.</w:t>
      </w:r>
    </w:p>
    <w:p w14:paraId="3B95348F" w14:textId="77777777" w:rsidR="00D00561" w:rsidRDefault="00D00561" w:rsidP="00D00561">
      <w:pPr>
        <w:pStyle w:val="noidung"/>
      </w:pPr>
      <w:r>
        <w:t>Xuất phát từ những vấn đề trên, đề tài "Thiết kế website cửa hàng nước hoa nữ cao cấp Aura Perfume" được thực hiện nhằm xây dựng một website giới thiệu sản phẩm với giao diện hiện đại, sang trọng và thân thiện với người dùng. Website được thiết kế để giúp khách hàng dễ dàng xem danh sách các sản phẩm nước hoa nữ nổi tiếng, xem thông tin chi tiết từng sản phẩm, tìm hiểu về cửa hàng cũng như gửi thông tin liên hệ khi cần tư vấn.</w:t>
      </w:r>
    </w:p>
    <w:p w14:paraId="660E2AAA" w14:textId="77777777" w:rsidR="00D00561" w:rsidRDefault="00D00561" w:rsidP="00D00561">
      <w:pPr>
        <w:pStyle w:val="noidung"/>
      </w:pPr>
      <w:r>
        <w:t xml:space="preserve">Website Aura Perfume được xây dựng dựa trên các công nghệ cơ bản của phát triển web gồm HTML, CSS và JavaScript. HTML được sử dụng để xây dựng cấu trúc giao diện, CSS đảm nhiệm việc thiết kế bố cục và định dạng hiển thị, trong khi JavaScript xử lý các chức năng tương tác giữa người dùng và hệ thống. Đối với dữ </w:t>
      </w:r>
      <w:r>
        <w:lastRenderedPageBreak/>
        <w:t>liệu của sản phẩm được chọn, website sử dụng LocalStorage của trình duyệt để lưu trữ tạm thời và truyền dữ liệu giữa các trang mà không cần sử dụng cơ sở dữ liệu. Cách xây dựng này phù hợp với mục tiêu của đề tài là thiết kế một website giới thiệu sản phẩm đơn giản nhưng vẫn đảm bảo tính trực quan và hiệu quả.</w:t>
      </w:r>
    </w:p>
    <w:p w14:paraId="488797FF" w14:textId="77777777" w:rsidR="00D00561" w:rsidRPr="00D00561" w:rsidRDefault="00D00561" w:rsidP="00D00561">
      <w:pPr>
        <w:pStyle w:val="noidung"/>
      </w:pPr>
      <w:r>
        <w:t>Mục tiêu chính của đề tài là xây dựng một website có giao diện đẹp, bố cục rõ ràng, thao tác đơn giản và mang lại trải nghiệm tốt cho người sử dụng. Đồng thời, website cũng là nền tảng để có thể tiếp tục phát triển thêm các chức năng nâng cao như đăng nhập, quản lý sản phẩm, giỏ hàng và thanh toán trực tuyến trong tương lai.</w:t>
      </w:r>
    </w:p>
    <w:p w14:paraId="14DEDC1E" w14:textId="77777777" w:rsidR="00D724C7" w:rsidRDefault="00FD44BF" w:rsidP="00D724C7">
      <w:pPr>
        <w:pStyle w:val="Heading2"/>
      </w:pPr>
      <w:bookmarkStart w:id="17" w:name="_Toc235046130"/>
      <w:r>
        <w:t>Đặc tả yêu cầu hệ thống</w:t>
      </w:r>
      <w:bookmarkEnd w:id="17"/>
    </w:p>
    <w:p w14:paraId="44AF3381" w14:textId="77777777" w:rsidR="00D00561" w:rsidRPr="00D00561" w:rsidRDefault="00D00561" w:rsidP="00D00561">
      <w:pPr>
        <w:pStyle w:val="noidung"/>
      </w:pPr>
      <w:r w:rsidRPr="00D00561">
        <w:t>Sau khi khảo sát nhu cầu của người sử dụng và phân tích mô hình hoạt động của một cửa hàng nước hoa trực tuyến, hệ thống được xác định cần đáp ứng đầy đủ các yêu cầu chức năng và phi chức năng nhằm đảm bảo website hoạt động ổn định, dễ sử dụng và phù hợp với đối tượng khách hàng.</w:t>
      </w:r>
    </w:p>
    <w:p w14:paraId="1057B615" w14:textId="77777777" w:rsidR="00D724C7" w:rsidRDefault="00FD44BF" w:rsidP="00D724C7">
      <w:pPr>
        <w:pStyle w:val="Heading3"/>
      </w:pPr>
      <w:bookmarkStart w:id="18" w:name="_Toc235046131"/>
      <w:r>
        <w:t>Yêu cầu chức năng</w:t>
      </w:r>
      <w:bookmarkEnd w:id="18"/>
    </w:p>
    <w:p w14:paraId="0FF0EB6B" w14:textId="77777777" w:rsidR="00D00561" w:rsidRDefault="00D00561" w:rsidP="00D00561">
      <w:pPr>
        <w:pStyle w:val="noidung"/>
        <w:ind w:left="720" w:firstLine="0"/>
      </w:pPr>
      <w:r>
        <w:t>Website Aura Perfume được xây dựng nhằm phục vụ chủ yếu cho khách hàng có nhu cầu tìm hiểu và tham khảo các dòng nước hoa nữ cao cấp. Vì vậy, hệ thống phải cung cấp đầy đủ các chức năng cơ bản để người dùng có thể truy cập và sử dụng thuận tiện.</w:t>
      </w:r>
    </w:p>
    <w:p w14:paraId="28842CA8" w14:textId="77777777" w:rsidR="00D00561" w:rsidRDefault="00D00561" w:rsidP="00D00561">
      <w:pPr>
        <w:pStyle w:val="noidung"/>
      </w:pPr>
      <w:r>
        <w:t>Trước hết, website phải hiển thị danh sách các sản phẩm nước hoa nữ theo dạng lưới (Grid Layout). Mỗi sản phẩm bao gồm hình ảnh, tên sản phẩm, thương hiệu, giá bán và đánh giá sao. Cách trình bày này giúp người dùng dễ dàng quan sát và so sánh giữa các sản phẩm khác nhau.</w:t>
      </w:r>
    </w:p>
    <w:p w14:paraId="71B1F920" w14:textId="77777777" w:rsidR="00D00561" w:rsidRDefault="00D00561" w:rsidP="00D00561">
      <w:pPr>
        <w:pStyle w:val="noidung"/>
      </w:pPr>
      <w:r>
        <w:t>Bên cạnh đó, website cần cho phép người dùng xem chi tiết sản phẩm. Khi người dùng nhấn vào một sản phẩm bất kỳ trên trang chủ, hệ thống sẽ lưu thông tin của sản phẩm đó vào LocalStorage rồi chuyển sang trang chi tiết. Tại đây, các thông tin như hình ảnh, tên sản phẩm, thương hiệu, giá bán và mô tả sẽ được hiển thị đầy đủ để người dùng tham khảo.</w:t>
      </w:r>
    </w:p>
    <w:p w14:paraId="53AF477F" w14:textId="77777777" w:rsidR="00D00561" w:rsidRDefault="00D00561" w:rsidP="00D00561">
      <w:pPr>
        <w:pStyle w:val="noidung"/>
      </w:pPr>
      <w:r>
        <w:t xml:space="preserve">Ngoài chức năng xem sản phẩm, website còn cung cấp trang giới thiệu nhằm giới thiệu về Aura Perfume, định hướng kinh doanh và cam kết về chất lượng sản </w:t>
      </w:r>
      <w:r>
        <w:lastRenderedPageBreak/>
        <w:t>phẩm. Nội dung này giúp tăng độ tin cậy và tạo ấn tượng chuyên nghiệp đối với khách hàng.</w:t>
      </w:r>
    </w:p>
    <w:p w14:paraId="0656AB2E" w14:textId="77777777" w:rsidR="00D00561" w:rsidRDefault="00D00561" w:rsidP="00D00561">
      <w:pPr>
        <w:pStyle w:val="noidung"/>
      </w:pPr>
      <w:r>
        <w:t>Website cũng xây dựng trang liên hệ để khách hàng có thể gửi ý kiến phản hồi hoặc yêu cầu tư vấn. Biểu mẫu liên hệ bao gồm các trường họ tên, email và nội dung liên hệ. Khi người dùng nhấn nút gửi, hệ thống sẽ hiển thị thông báo gửi thành công nhằm xác nhận thao tác đã được thực hiện.</w:t>
      </w:r>
    </w:p>
    <w:p w14:paraId="45F1C799" w14:textId="77777777" w:rsidR="00D00561" w:rsidRDefault="00D00561" w:rsidP="00D00561">
      <w:pPr>
        <w:pStyle w:val="noidung"/>
      </w:pPr>
      <w:r>
        <w:t>Ngoài ra, trong trang chi tiết sản phẩm còn có nút "Thêm vào giỏ hàng". Chức năng này hiện tại chỉ mang tính mô phỏng, khi người dùng nhấn vào nút, hệ thống sẽ hiển thị thông báo xác nhận rằng sản phẩm đã được thêm vào giỏ hàng. Đây là tiền đề để phát triển chức năng giỏ hàng hoàn chỉnh trong các phiên bản tiếp theo.</w:t>
      </w:r>
    </w:p>
    <w:p w14:paraId="678301C9" w14:textId="77777777" w:rsidR="006351C3" w:rsidRPr="006351C3" w:rsidRDefault="00D00561" w:rsidP="00D00561">
      <w:pPr>
        <w:pStyle w:val="noidung"/>
      </w:pPr>
      <w:r>
        <w:t>Toàn bộ các trang của website đều được liên kết với nhau thông qua thanh điều hướng đặt ở đầu trang. Người dùng có thể dễ dàng chuyển đổi giữa trang chủ, trang giới thiệu và trang liên hệ mà không gặp bất kỳ khó khăn nào.</w:t>
      </w:r>
    </w:p>
    <w:p w14:paraId="27E8679E" w14:textId="77777777" w:rsidR="00D724C7" w:rsidRDefault="00FD44BF" w:rsidP="00D724C7">
      <w:pPr>
        <w:pStyle w:val="Heading3"/>
      </w:pPr>
      <w:bookmarkStart w:id="19" w:name="_Toc235046132"/>
      <w:r>
        <w:t>Yêu cầu phi chức năng</w:t>
      </w:r>
      <w:bookmarkEnd w:id="19"/>
    </w:p>
    <w:p w14:paraId="19DBEBF2" w14:textId="77777777" w:rsidR="00D00561" w:rsidRDefault="00D00561" w:rsidP="00D00561">
      <w:pPr>
        <w:pStyle w:val="noidung"/>
      </w:pPr>
      <w:r>
        <w:t>Bên cạnh các chức năng chính, hệ thống cũng cần đáp ứng các yêu cầu phi chức năng nhằm nâng cao chất lượng của website.</w:t>
      </w:r>
    </w:p>
    <w:p w14:paraId="24F76AB3" w14:textId="77777777" w:rsidR="00D00561" w:rsidRDefault="00D00561" w:rsidP="00D00561">
      <w:pPr>
        <w:pStyle w:val="noidung"/>
      </w:pPr>
      <w:r>
        <w:t>Trước hết, giao diện của website phải thể hiện được phong cách sang trọng và hiện đại, phù hợp với lĩnh vực kinh doanh nước hoa nữ cao cấp. Tông màu chủ đạo được lựa chọn là màu đen kết hợp với màu vàng đồng và màu kem nhằm tạo cảm giác quý phái, tinh tế và đẳng cấp. Việc sử dụng màu sắc này cũng góp phần xây dựng hình ảnh thương hiệu Aura Perfume trong mắt khách hàng.</w:t>
      </w:r>
    </w:p>
    <w:p w14:paraId="42C508F4" w14:textId="77777777" w:rsidR="00D00561" w:rsidRDefault="00D00561" w:rsidP="00D00561">
      <w:pPr>
        <w:pStyle w:val="noidung"/>
      </w:pPr>
      <w:r>
        <w:t>Website phải có tốc độ tải nhanh, bởi toàn bộ dữ liệu sản phẩm được lưu trực tiếp trong mã nguồn HTML và JavaScript mà chưa sử dụng cơ sở dữ liệu. Điều này giúp giảm thời gian truy xuất dữ liệu và cải thiện trải nghiệm của người dùng.</w:t>
      </w:r>
    </w:p>
    <w:p w14:paraId="1BF54DC3" w14:textId="77777777" w:rsidR="00D00561" w:rsidRDefault="00D00561" w:rsidP="00D00561">
      <w:pPr>
        <w:pStyle w:val="noidung"/>
      </w:pPr>
      <w:r>
        <w:t>Hệ thống cần tương thích với nhiều trình duyệt web phổ biến như Google Chrome, Microsoft Edge, Firefox và Cốc Cốc. Đồng thời, bố cục của website phải hiển thị chính xác trên các màn hình có kích thước khác nhau, từ máy tính để bàn đến máy tính xách tay.</w:t>
      </w:r>
    </w:p>
    <w:p w14:paraId="2CB4F281" w14:textId="77777777" w:rsidR="00D00561" w:rsidRDefault="00D00561" w:rsidP="00D00561">
      <w:pPr>
        <w:pStyle w:val="noidung"/>
      </w:pPr>
      <w:r>
        <w:t xml:space="preserve">Một yêu cầu quan trọng khác là mã nguồn phải được tổ chức rõ ràng và dễ bảo trì. Website được chia thành nhiều tệp riêng biệt như HTML, CSS và JavaScript nhằm </w:t>
      </w:r>
      <w:r>
        <w:lastRenderedPageBreak/>
        <w:t>thuận tiện cho việc chỉnh sửa, nâng cấp hoặc bổ sung chức năng sau này. Cấu trúc này cũng giúp người lập trình dễ dàng quản lý dự án hơn.</w:t>
      </w:r>
    </w:p>
    <w:p w14:paraId="34C80F56" w14:textId="77777777" w:rsidR="00D00561" w:rsidRPr="00D00561" w:rsidRDefault="00D00561" w:rsidP="00D00561">
      <w:pPr>
        <w:pStyle w:val="noidung"/>
      </w:pPr>
      <w:r>
        <w:t>Ngoài ra, website phải đảm bảo tính dễ sử dụng. Người dùng có thể thực hiện các thao tác xem sản phẩm, xem chi tiết hoặc gửi thông tin liên hệ chỉ với vài thao tác đơn giản. Các nút chức năng được bố trí hợp lý, tên gọi rõ ràng và dễ hiểu, giúp ngay cả những người ít sử dụng máy tính cũng có thể thao tác dễ dàng.</w:t>
      </w:r>
    </w:p>
    <w:p w14:paraId="7A01333A" w14:textId="77777777" w:rsidR="00FD44BF" w:rsidRDefault="00BB7CC0" w:rsidP="00BB7CC0">
      <w:pPr>
        <w:pStyle w:val="Heading2"/>
      </w:pPr>
      <w:bookmarkStart w:id="20" w:name="_Toc235046133"/>
      <w:r w:rsidRPr="00BB7CC0">
        <w:t>Thiết kế dữ liệu</w:t>
      </w:r>
      <w:bookmarkEnd w:id="20"/>
    </w:p>
    <w:p w14:paraId="1B1721DF" w14:textId="77777777" w:rsidR="00AB788A" w:rsidRDefault="00AB788A" w:rsidP="00AB788A">
      <w:pPr>
        <w:pStyle w:val="noidung"/>
      </w:pPr>
      <w:r>
        <w:t>Mặc dù Aura Perfume là một website tĩnh và chưa sử dụng hệ quản trị cơ sở dữ liệu như MySQL hoặc SQL Server, tuy nhiên hệ thống vẫn cần có một phương thức lưu trữ dữ liệu để phục vụ việc truyền thông tin giữa các trang. Trong đề tài này, dữ liệu của từng sản phẩm được khai báo trực tiếp trong mã HTML kết hợp với JavaScript. Khi người dùng chọn xem chi tiết một sản phẩm, toàn bộ thông tin của sản phẩm sẽ được đóng gói thành một đối tượng JavaScript gồm mã sản phẩm (ID), tên sản phẩm, thương hiệu, giá bán và đường dẫn hình ảnh. Sau đó đối tượng này được chuyển thành chuỗi JSON và lưu vào LocalStorage của trình duyệt.</w:t>
      </w:r>
    </w:p>
    <w:p w14:paraId="617B2DC5" w14:textId="77777777" w:rsidR="00AB788A" w:rsidRPr="00AB788A" w:rsidRDefault="00AB788A" w:rsidP="00AB788A">
      <w:pPr>
        <w:pStyle w:val="noidung"/>
      </w:pPr>
      <w:r>
        <w:t>Việc sử dụng LocalStorage mang lại nhiều ưu điểm như không cần cài đặt cơ sở dữ liệu, thao tác đọc và ghi dữ liệu nhanh, phù hợp với những website quy mô nhỏ hoặc website giới thiệu sản phẩm. Khi người dùng chuyển sang trang chi tiết, JavaScript sẽ đọc dữ liệu từ LocalStorage, chuyển đổi ngược từ chuỗi JSON thành đối tượng và hiển thị đầy đủ thông tin của sản phẩm lên giao diện. Cơ chế này giúp việc truyền dữ liệu giữa các trang trở nên đơn giản, đồng thời giảm sự phụ thuộc vào máy chủ.</w:t>
      </w:r>
    </w:p>
    <w:p w14:paraId="4D97BC87" w14:textId="77777777" w:rsidR="004553D9" w:rsidRDefault="00BB7CC0" w:rsidP="00476EA8">
      <w:pPr>
        <w:pStyle w:val="Heading3"/>
      </w:pPr>
      <w:bookmarkStart w:id="21" w:name="_Toc235046134"/>
      <w:r>
        <w:t>Cấu trúc lưu trữ</w:t>
      </w:r>
      <w:bookmarkEnd w:id="21"/>
    </w:p>
    <w:p w14:paraId="51285857" w14:textId="77777777" w:rsidR="00AB788A" w:rsidRDefault="00AB788A" w:rsidP="00AB788A">
      <w:pPr>
        <w:pStyle w:val="noidung"/>
      </w:pPr>
      <w:r>
        <w:t>Trong quá trình xây dựng website Aura Perfume, hệ thống không sử dụng hệ quản trị cơ sở dữ liệu như MySQL hay SQL Server mà sử dụng phương pháp lưu trữ dữ liệu đơn giản thông qua mã nguồn HTML kết hợp với JavaScript. Việc lựa chọn phương pháp này nhằm phù hợp với quy mô của đề tài, đồng thời giúp người học tập trung vào việc thiết kế giao diện và xây dựng các chức năng cơ bản của một website thương mại điện tử.</w:t>
      </w:r>
    </w:p>
    <w:p w14:paraId="13D1DE85" w14:textId="77777777" w:rsidR="00AB788A" w:rsidRDefault="00AB788A" w:rsidP="00AB788A">
      <w:pPr>
        <w:pStyle w:val="noidung"/>
      </w:pPr>
      <w:r>
        <w:lastRenderedPageBreak/>
        <w:t>Các thông tin của sản phẩm được khai báo trực tiếp trong trang chủ. Mỗi sản phẩm bao gồm mã sản phẩm (ID), tên sản phẩm, thương hiệu, giá bán và đường dẫn hình ảnh. Khi người dùng nhấn chuột vào một sản phẩm bất kỳ, hàm xemChiTiet() sẽ được gọi để thu thập các thông tin của sản phẩm, sau đó tạo thành một đối tượng JavaScript và lưu vào LocalStorage dưới dạng chuỗi JSON.</w:t>
      </w:r>
    </w:p>
    <w:p w14:paraId="755250C8" w14:textId="77777777" w:rsidR="00AB788A" w:rsidRDefault="00AB788A" w:rsidP="00AB788A">
      <w:pPr>
        <w:pStyle w:val="noidung"/>
      </w:pPr>
      <w:r>
        <w:t>Sau khi dữ liệu được lưu thành công, trình duyệt sẽ tự động chuyển sang trang Chi tiết sản phẩm. Tại đây, chương trình sử dụng phương thức localStorage.getItem() để lấy dữ liệu đã lưu, chuyển đổi ngược sang đối tượng JavaScript bằng hàm JSON.parse() rồi hiển thị lên giao diện. Nhờ đó, website có thể truyền dữ liệu giữa các trang mà không cần sử dụng máy chủ hay cơ sở dữ liệu.</w:t>
      </w:r>
    </w:p>
    <w:p w14:paraId="71F1F8E5" w14:textId="77777777" w:rsidR="004553D9" w:rsidRDefault="00AB788A" w:rsidP="00AB788A">
      <w:pPr>
        <w:pStyle w:val="noidung"/>
      </w:pPr>
      <w:r>
        <w:t>Phương pháp lưu trữ này có nhiều ưu điểm như tốc độ xử lý nhanh, dễ triển khai, không yêu cầu cấu hình máy chủ và phù hợp với các website giới thiệu sản phẩm. Tuy nhiên, LocalStorage chỉ có thể lưu trữ dữ liệu trên trình duyệt của người dùng nên chưa đáp ứng được các hệ thống có nhiều người truy cập hoặc cần quản lý dữ liệu tập trung.</w:t>
      </w:r>
    </w:p>
    <w:p w14:paraId="22469389" w14:textId="46FE78A0" w:rsidR="00E13C29" w:rsidRDefault="00E13C29" w:rsidP="00E13C29">
      <w:pPr>
        <w:pStyle w:val="Caption"/>
      </w:pPr>
      <w:bookmarkStart w:id="22" w:name="_Toc235046084"/>
      <w:r>
        <w:t xml:space="preserve">Bảng </w:t>
      </w:r>
      <w:fldSimple w:instr=" STYLEREF 1 \s ">
        <w:r w:rsidR="00BD1376">
          <w:rPr>
            <w:noProof/>
          </w:rPr>
          <w:t>3</w:t>
        </w:r>
      </w:fldSimple>
      <w:r w:rsidR="00BD1376">
        <w:t>.</w:t>
      </w:r>
      <w:fldSimple w:instr=" SEQ Bảng \* ARABIC \s 1 ">
        <w:r w:rsidR="00BD1376">
          <w:rPr>
            <w:noProof/>
          </w:rPr>
          <w:t>1</w:t>
        </w:r>
      </w:fldSimple>
      <w:r>
        <w:t xml:space="preserve"> </w:t>
      </w:r>
      <w:r>
        <w:t>Cấu trúc dữ liệu sản phẩm</w:t>
      </w:r>
      <w:bookmarkEnd w:id="22"/>
      <w:r>
        <w:t xml:space="preserve"> </w:t>
      </w:r>
    </w:p>
    <w:tbl>
      <w:tblPr>
        <w:tblStyle w:val="TableGrid"/>
        <w:tblW w:w="0" w:type="auto"/>
        <w:tblLook w:val="04A0" w:firstRow="1" w:lastRow="0" w:firstColumn="1" w:lastColumn="0" w:noHBand="0" w:noVBand="1"/>
      </w:tblPr>
      <w:tblGrid>
        <w:gridCol w:w="2926"/>
        <w:gridCol w:w="2926"/>
        <w:gridCol w:w="2926"/>
      </w:tblGrid>
      <w:tr w:rsidR="00BB7CC0" w14:paraId="230CC6E1" w14:textId="77777777" w:rsidTr="00BB7CC0">
        <w:tc>
          <w:tcPr>
            <w:tcW w:w="2926" w:type="dxa"/>
          </w:tcPr>
          <w:p w14:paraId="6AE66D4A" w14:textId="77777777" w:rsidR="00BB7CC0" w:rsidRPr="00032D77" w:rsidRDefault="00BB7CC0" w:rsidP="00BB7CC0">
            <w:pPr>
              <w:rPr>
                <w:b/>
              </w:rPr>
            </w:pPr>
            <w:r w:rsidRPr="00032D77">
              <w:rPr>
                <w:b/>
              </w:rPr>
              <w:t>Thuộc tính</w:t>
            </w:r>
          </w:p>
        </w:tc>
        <w:tc>
          <w:tcPr>
            <w:tcW w:w="2926" w:type="dxa"/>
          </w:tcPr>
          <w:p w14:paraId="24FB92B7" w14:textId="77777777" w:rsidR="00BB7CC0" w:rsidRPr="00032D77" w:rsidRDefault="00EC4B42" w:rsidP="00BB7CC0">
            <w:pPr>
              <w:rPr>
                <w:b/>
              </w:rPr>
            </w:pPr>
            <w:r w:rsidRPr="00032D77">
              <w:rPr>
                <w:b/>
              </w:rPr>
              <w:t>Kiểu dữ liệu</w:t>
            </w:r>
          </w:p>
        </w:tc>
        <w:tc>
          <w:tcPr>
            <w:tcW w:w="2926" w:type="dxa"/>
          </w:tcPr>
          <w:p w14:paraId="6238406F" w14:textId="77777777" w:rsidR="00BB7CC0" w:rsidRPr="00032D77" w:rsidRDefault="00EC4B42" w:rsidP="00BB7CC0">
            <w:pPr>
              <w:rPr>
                <w:b/>
              </w:rPr>
            </w:pPr>
            <w:r w:rsidRPr="00032D77">
              <w:rPr>
                <w:b/>
              </w:rPr>
              <w:t>Mô tả</w:t>
            </w:r>
          </w:p>
        </w:tc>
      </w:tr>
      <w:tr w:rsidR="00BB7CC0" w14:paraId="1B8720C1" w14:textId="77777777" w:rsidTr="00BB7CC0">
        <w:tc>
          <w:tcPr>
            <w:tcW w:w="2926" w:type="dxa"/>
          </w:tcPr>
          <w:p w14:paraId="3C367670" w14:textId="77777777" w:rsidR="00BB7CC0" w:rsidRDefault="00BB7CC0" w:rsidP="00BB7CC0">
            <w:r>
              <w:t>id</w:t>
            </w:r>
          </w:p>
        </w:tc>
        <w:tc>
          <w:tcPr>
            <w:tcW w:w="2926" w:type="dxa"/>
          </w:tcPr>
          <w:p w14:paraId="106A7238" w14:textId="77777777" w:rsidR="00BB7CC0" w:rsidRDefault="00EC4B42" w:rsidP="00BB7CC0">
            <w:r>
              <w:t>Number</w:t>
            </w:r>
          </w:p>
        </w:tc>
        <w:tc>
          <w:tcPr>
            <w:tcW w:w="2926" w:type="dxa"/>
          </w:tcPr>
          <w:p w14:paraId="5EAC856A" w14:textId="77777777" w:rsidR="00BB7CC0" w:rsidRDefault="00EC4B42" w:rsidP="00BB7CC0">
            <w:r>
              <w:t>Mã sản phẩm</w:t>
            </w:r>
          </w:p>
        </w:tc>
      </w:tr>
      <w:tr w:rsidR="00BB7CC0" w14:paraId="544EE800" w14:textId="77777777" w:rsidTr="00BB7CC0">
        <w:tc>
          <w:tcPr>
            <w:tcW w:w="2926" w:type="dxa"/>
          </w:tcPr>
          <w:p w14:paraId="2A005F83" w14:textId="77777777" w:rsidR="00BB7CC0" w:rsidRDefault="00BB7CC0" w:rsidP="00BB7CC0">
            <w:r>
              <w:t>name</w:t>
            </w:r>
          </w:p>
        </w:tc>
        <w:tc>
          <w:tcPr>
            <w:tcW w:w="2926" w:type="dxa"/>
          </w:tcPr>
          <w:p w14:paraId="6B5CDE6F" w14:textId="77777777" w:rsidR="00BB7CC0" w:rsidRDefault="00EC4B42" w:rsidP="00BB7CC0">
            <w:r>
              <w:t>String</w:t>
            </w:r>
          </w:p>
        </w:tc>
        <w:tc>
          <w:tcPr>
            <w:tcW w:w="2926" w:type="dxa"/>
          </w:tcPr>
          <w:p w14:paraId="64CE2ADA" w14:textId="77777777" w:rsidR="00BB7CC0" w:rsidRDefault="00EC4B42" w:rsidP="00BB7CC0">
            <w:r>
              <w:t>Tên nước hoa</w:t>
            </w:r>
          </w:p>
        </w:tc>
      </w:tr>
      <w:tr w:rsidR="00BB7CC0" w14:paraId="48CE7646" w14:textId="77777777" w:rsidTr="00BB7CC0">
        <w:tc>
          <w:tcPr>
            <w:tcW w:w="2926" w:type="dxa"/>
          </w:tcPr>
          <w:p w14:paraId="72273D09" w14:textId="77777777" w:rsidR="00BB7CC0" w:rsidRDefault="00BB7CC0" w:rsidP="00BB7CC0">
            <w:r>
              <w:t>brand</w:t>
            </w:r>
          </w:p>
        </w:tc>
        <w:tc>
          <w:tcPr>
            <w:tcW w:w="2926" w:type="dxa"/>
          </w:tcPr>
          <w:p w14:paraId="665D77D4" w14:textId="77777777" w:rsidR="00BB7CC0" w:rsidRDefault="00EC4B42" w:rsidP="00BB7CC0">
            <w:r>
              <w:t>String</w:t>
            </w:r>
          </w:p>
        </w:tc>
        <w:tc>
          <w:tcPr>
            <w:tcW w:w="2926" w:type="dxa"/>
          </w:tcPr>
          <w:p w14:paraId="2ACB0012" w14:textId="77777777" w:rsidR="00BB7CC0" w:rsidRDefault="00EC4B42" w:rsidP="00BB7CC0">
            <w:r>
              <w:t>Thương hiệu</w:t>
            </w:r>
          </w:p>
        </w:tc>
      </w:tr>
      <w:tr w:rsidR="00BB7CC0" w14:paraId="5CB7C309" w14:textId="77777777" w:rsidTr="00BB7CC0">
        <w:tc>
          <w:tcPr>
            <w:tcW w:w="2926" w:type="dxa"/>
          </w:tcPr>
          <w:p w14:paraId="339C3D10" w14:textId="77777777" w:rsidR="00BB7CC0" w:rsidRDefault="00BB7CC0" w:rsidP="00BB7CC0">
            <w:r>
              <w:t>price</w:t>
            </w:r>
          </w:p>
        </w:tc>
        <w:tc>
          <w:tcPr>
            <w:tcW w:w="2926" w:type="dxa"/>
          </w:tcPr>
          <w:p w14:paraId="0BDF5C4B" w14:textId="77777777" w:rsidR="00BB7CC0" w:rsidRDefault="00EC4B42" w:rsidP="00BB7CC0">
            <w:r>
              <w:t>String</w:t>
            </w:r>
          </w:p>
        </w:tc>
        <w:tc>
          <w:tcPr>
            <w:tcW w:w="2926" w:type="dxa"/>
          </w:tcPr>
          <w:p w14:paraId="12E455AF" w14:textId="77777777" w:rsidR="00BB7CC0" w:rsidRDefault="00EC4B42" w:rsidP="00BB7CC0">
            <w:r>
              <w:t>Giá bán</w:t>
            </w:r>
          </w:p>
        </w:tc>
      </w:tr>
      <w:tr w:rsidR="00BB7CC0" w14:paraId="780F1724" w14:textId="77777777" w:rsidTr="00BB7CC0">
        <w:tc>
          <w:tcPr>
            <w:tcW w:w="2926" w:type="dxa"/>
          </w:tcPr>
          <w:p w14:paraId="10C20D69" w14:textId="77777777" w:rsidR="00BB7CC0" w:rsidRDefault="00BB7CC0" w:rsidP="00BB7CC0">
            <w:r>
              <w:t>img</w:t>
            </w:r>
          </w:p>
        </w:tc>
        <w:tc>
          <w:tcPr>
            <w:tcW w:w="2926" w:type="dxa"/>
          </w:tcPr>
          <w:p w14:paraId="7F892026" w14:textId="77777777" w:rsidR="00BB7CC0" w:rsidRDefault="00BB7CC0" w:rsidP="00BB7CC0">
            <w:r>
              <w:t>String</w:t>
            </w:r>
          </w:p>
        </w:tc>
        <w:tc>
          <w:tcPr>
            <w:tcW w:w="2926" w:type="dxa"/>
          </w:tcPr>
          <w:p w14:paraId="4AA35C0C" w14:textId="77777777" w:rsidR="00BB7CC0" w:rsidRDefault="00EC4B42" w:rsidP="00BB7CC0">
            <w:r>
              <w:t>Đường dẫn hình ảnh</w:t>
            </w:r>
          </w:p>
        </w:tc>
      </w:tr>
    </w:tbl>
    <w:p w14:paraId="3B4DCAB4" w14:textId="77777777" w:rsidR="00AB788A" w:rsidRDefault="00AB788A" w:rsidP="00E13C29">
      <w:pPr>
        <w:spacing w:before="120" w:after="120" w:line="360" w:lineRule="auto"/>
      </w:pPr>
      <w:r>
        <w:t>Ví dụ:</w:t>
      </w:r>
    </w:p>
    <w:p w14:paraId="32661C0E" w14:textId="77777777" w:rsidR="00032D77" w:rsidRPr="00032D77" w:rsidRDefault="00032D77" w:rsidP="00032D77">
      <w:pPr>
        <w:pStyle w:val="manguon"/>
      </w:pPr>
      <w:r w:rsidRPr="00032D77">
        <w:t>const productData = localStorage.getItem('selectedProduct');</w:t>
      </w:r>
    </w:p>
    <w:p w14:paraId="124F1590" w14:textId="77777777" w:rsidR="00032D77" w:rsidRPr="00032D77" w:rsidRDefault="00032D77" w:rsidP="00032D77">
      <w:pPr>
        <w:pStyle w:val="manguon"/>
      </w:pPr>
      <w:r w:rsidRPr="00032D77">
        <w:t xml:space="preserve">        if (productData) {</w:t>
      </w:r>
    </w:p>
    <w:p w14:paraId="7EFAEBEF" w14:textId="77777777" w:rsidR="00032D77" w:rsidRPr="00032D77" w:rsidRDefault="00032D77" w:rsidP="00032D77">
      <w:pPr>
        <w:pStyle w:val="manguon"/>
      </w:pPr>
      <w:r w:rsidRPr="00032D77">
        <w:t xml:space="preserve">            const product = JSON.parse(productData);</w:t>
      </w:r>
    </w:p>
    <w:p w14:paraId="7B3A199F" w14:textId="77777777" w:rsidR="00032D77" w:rsidRPr="00032D77" w:rsidRDefault="00032D77" w:rsidP="00032D77">
      <w:pPr>
        <w:pStyle w:val="manguon"/>
      </w:pPr>
      <w:r w:rsidRPr="00032D77">
        <w:t>}</w:t>
      </w:r>
    </w:p>
    <w:p w14:paraId="7EF5D4E1" w14:textId="77777777" w:rsidR="00AB788A" w:rsidRPr="00AB788A" w:rsidRDefault="00AB788A" w:rsidP="00AB788A"/>
    <w:p w14:paraId="37F4C023" w14:textId="77777777" w:rsidR="004553D9" w:rsidRDefault="00032D77" w:rsidP="00032D77">
      <w:pPr>
        <w:pStyle w:val="Heading3"/>
      </w:pPr>
      <w:bookmarkStart w:id="23" w:name="_Toc235046135"/>
      <w:r w:rsidRPr="00032D77">
        <w:t>Đặc tả chi tiết dữ liệu</w:t>
      </w:r>
      <w:bookmarkEnd w:id="23"/>
    </w:p>
    <w:p w14:paraId="437BD70E" w14:textId="77777777" w:rsidR="00032D77" w:rsidRDefault="00032D77" w:rsidP="00032D77">
      <w:pPr>
        <w:pStyle w:val="noidung"/>
      </w:pPr>
      <w:r w:rsidRPr="00032D77">
        <w:t>Website Aura Perfume được thiết kế với nhiều nhóm dữ liệu khác nhau nhằm đáp ứng nhu cầu hiển thị thông tin cho khách hàng. Các nhóm dữ liệu chính bao gồm dữ liệu sản phẩm, dữ liệu giao diện và dữ liệu liên hệ.</w:t>
      </w:r>
    </w:p>
    <w:p w14:paraId="00F613D9" w14:textId="77777777" w:rsidR="00032D77" w:rsidRDefault="00032D77" w:rsidP="00032D77">
      <w:pPr>
        <w:pStyle w:val="Heading4"/>
      </w:pPr>
      <w:bookmarkStart w:id="24" w:name="_Toc235046136"/>
      <w:r w:rsidRPr="00032D77">
        <w:lastRenderedPageBreak/>
        <w:t>Dữ liệu sản phẩm</w:t>
      </w:r>
      <w:bookmarkEnd w:id="24"/>
    </w:p>
    <w:p w14:paraId="7B64248D" w14:textId="77777777" w:rsidR="00032D77" w:rsidRDefault="00032D77" w:rsidP="00032D77">
      <w:pPr>
        <w:pStyle w:val="noidung"/>
      </w:pPr>
      <w:r>
        <w:t>Đây là nhóm dữ liệu quan trọng nhất của website. Toàn bộ sản phẩm đều được hiển thị tại trang chủ dưới dạng các thẻ (Card). Mỗi sản phẩm gồm các thành phần:</w:t>
      </w:r>
    </w:p>
    <w:p w14:paraId="4BDB2252" w14:textId="77777777" w:rsidR="00032D77" w:rsidRDefault="00032D77" w:rsidP="00032D77">
      <w:pPr>
        <w:pStyle w:val="noidung"/>
        <w:numPr>
          <w:ilvl w:val="0"/>
          <w:numId w:val="33"/>
        </w:numPr>
      </w:pPr>
      <w:r>
        <w:t>Mã sản phẩm.</w:t>
      </w:r>
    </w:p>
    <w:p w14:paraId="30C074CA" w14:textId="77777777" w:rsidR="00032D77" w:rsidRDefault="00032D77" w:rsidP="00032D77">
      <w:pPr>
        <w:pStyle w:val="noidung"/>
        <w:numPr>
          <w:ilvl w:val="0"/>
          <w:numId w:val="33"/>
        </w:numPr>
      </w:pPr>
      <w:r>
        <w:t>Hình ảnh.</w:t>
      </w:r>
    </w:p>
    <w:p w14:paraId="624D2A6B" w14:textId="77777777" w:rsidR="00032D77" w:rsidRDefault="00032D77" w:rsidP="00032D77">
      <w:pPr>
        <w:pStyle w:val="noidung"/>
        <w:numPr>
          <w:ilvl w:val="0"/>
          <w:numId w:val="33"/>
        </w:numPr>
      </w:pPr>
      <w:r>
        <w:t>Tên nước hoa.</w:t>
      </w:r>
    </w:p>
    <w:p w14:paraId="45613E30" w14:textId="77777777" w:rsidR="00032D77" w:rsidRDefault="00032D77" w:rsidP="00032D77">
      <w:pPr>
        <w:pStyle w:val="noidung"/>
        <w:numPr>
          <w:ilvl w:val="0"/>
          <w:numId w:val="33"/>
        </w:numPr>
      </w:pPr>
      <w:r>
        <w:t>Thương hiệu.</w:t>
      </w:r>
    </w:p>
    <w:p w14:paraId="3E9B7FD2" w14:textId="77777777" w:rsidR="00032D77" w:rsidRDefault="00032D77" w:rsidP="00032D77">
      <w:pPr>
        <w:pStyle w:val="noidung"/>
        <w:numPr>
          <w:ilvl w:val="0"/>
          <w:numId w:val="33"/>
        </w:numPr>
      </w:pPr>
      <w:r>
        <w:t>Giá bán.</w:t>
      </w:r>
    </w:p>
    <w:p w14:paraId="6E836098" w14:textId="77777777" w:rsidR="00032D77" w:rsidRDefault="00032D77" w:rsidP="00032D77">
      <w:pPr>
        <w:pStyle w:val="noidung"/>
        <w:numPr>
          <w:ilvl w:val="0"/>
          <w:numId w:val="33"/>
        </w:numPr>
      </w:pPr>
      <w:r>
        <w:t>Đánh giá sao.</w:t>
      </w:r>
    </w:p>
    <w:p w14:paraId="411DA818" w14:textId="77777777" w:rsidR="00032D77" w:rsidRDefault="00032D77" w:rsidP="00032D77">
      <w:pPr>
        <w:pStyle w:val="noidung"/>
      </w:pPr>
      <w:r>
        <w:t>Việc sử dụng ID giúp hệ thống dễ dàng xác định sản phẩm khi người dùng lựa chọn xem chi tiết.</w:t>
      </w:r>
    </w:p>
    <w:p w14:paraId="29C68ABE" w14:textId="77777777" w:rsidR="00032D77" w:rsidRDefault="00032D77" w:rsidP="00032D77">
      <w:pPr>
        <w:pStyle w:val="Heading4"/>
      </w:pPr>
      <w:bookmarkStart w:id="25" w:name="_Toc235046137"/>
      <w:r w:rsidRPr="00032D77">
        <w:t>Dữ liệu giao diện</w:t>
      </w:r>
      <w:bookmarkEnd w:id="25"/>
    </w:p>
    <w:p w14:paraId="40C575B0" w14:textId="77777777" w:rsidR="00032D77" w:rsidRDefault="00032D77" w:rsidP="00032D77">
      <w:pPr>
        <w:pStyle w:val="noidung"/>
      </w:pPr>
      <w:r>
        <w:t>Dữ liệu giao diện bao gồm:</w:t>
      </w:r>
    </w:p>
    <w:p w14:paraId="7240B288" w14:textId="77777777" w:rsidR="00032D77" w:rsidRDefault="00032D77" w:rsidP="00032D77">
      <w:pPr>
        <w:pStyle w:val="noidung"/>
        <w:numPr>
          <w:ilvl w:val="0"/>
          <w:numId w:val="34"/>
        </w:numPr>
      </w:pPr>
      <w:r>
        <w:t>Logo Aura Perfume.</w:t>
      </w:r>
    </w:p>
    <w:p w14:paraId="370E0431" w14:textId="77777777" w:rsidR="00032D77" w:rsidRDefault="00032D77" w:rsidP="00032D77">
      <w:pPr>
        <w:pStyle w:val="noidung"/>
        <w:numPr>
          <w:ilvl w:val="0"/>
          <w:numId w:val="34"/>
        </w:numPr>
      </w:pPr>
      <w:r>
        <w:t>Banner.</w:t>
      </w:r>
    </w:p>
    <w:p w14:paraId="2FC39E26" w14:textId="77777777" w:rsidR="00032D77" w:rsidRDefault="00032D77" w:rsidP="00032D77">
      <w:pPr>
        <w:pStyle w:val="noidung"/>
        <w:numPr>
          <w:ilvl w:val="0"/>
          <w:numId w:val="34"/>
        </w:numPr>
      </w:pPr>
      <w:r>
        <w:t>Thanh menu.</w:t>
      </w:r>
    </w:p>
    <w:p w14:paraId="7E96E32E" w14:textId="77777777" w:rsidR="00032D77" w:rsidRDefault="00032D77" w:rsidP="00032D77">
      <w:pPr>
        <w:pStyle w:val="noidung"/>
        <w:numPr>
          <w:ilvl w:val="0"/>
          <w:numId w:val="34"/>
        </w:numPr>
      </w:pPr>
      <w:r>
        <w:t>Footer.</w:t>
      </w:r>
    </w:p>
    <w:p w14:paraId="7D965192" w14:textId="77777777" w:rsidR="00032D77" w:rsidRDefault="00032D77" w:rsidP="00032D77">
      <w:pPr>
        <w:pStyle w:val="noidung"/>
        <w:numPr>
          <w:ilvl w:val="0"/>
          <w:numId w:val="34"/>
        </w:numPr>
      </w:pPr>
      <w:r>
        <w:t>Tiêu đề các trang.</w:t>
      </w:r>
    </w:p>
    <w:p w14:paraId="0AC4439B" w14:textId="77777777" w:rsidR="00032D77" w:rsidRDefault="00032D77" w:rsidP="00032D77">
      <w:pPr>
        <w:pStyle w:val="noidung"/>
        <w:numPr>
          <w:ilvl w:val="0"/>
          <w:numId w:val="34"/>
        </w:numPr>
      </w:pPr>
      <w:r>
        <w:t>Hình nền.</w:t>
      </w:r>
    </w:p>
    <w:p w14:paraId="266244A3" w14:textId="77777777" w:rsidR="00032D77" w:rsidRDefault="00032D77" w:rsidP="00032D77">
      <w:pPr>
        <w:pStyle w:val="noidung"/>
      </w:pPr>
      <w:r>
        <w:t>Những dữ liệu này được lưu trực tiếp trong HTML và định dạng bằng CSS nhằm tạo nên giao diện đồng bộ cho toàn bộ website.</w:t>
      </w:r>
    </w:p>
    <w:p w14:paraId="22EFE4F4" w14:textId="77777777" w:rsidR="00032D77" w:rsidRDefault="00032D77" w:rsidP="00032D77">
      <w:pPr>
        <w:pStyle w:val="Heading4"/>
      </w:pPr>
      <w:bookmarkStart w:id="26" w:name="_Toc235046138"/>
      <w:r w:rsidRPr="00032D77">
        <w:t>Dữ liệu liên hệ</w:t>
      </w:r>
      <w:bookmarkEnd w:id="26"/>
    </w:p>
    <w:p w14:paraId="682F1FE8" w14:textId="77777777" w:rsidR="00032D77" w:rsidRDefault="00032D77" w:rsidP="00032D77">
      <w:pPr>
        <w:pStyle w:val="noidung"/>
      </w:pPr>
      <w:r>
        <w:t>Trang liên hệ bao gồm biểu mẫu nhập thông tin của khách hàng.</w:t>
      </w:r>
    </w:p>
    <w:p w14:paraId="72E7FB1E" w14:textId="77777777" w:rsidR="00AD47C3" w:rsidRDefault="00032D77" w:rsidP="00AD47C3">
      <w:pPr>
        <w:pStyle w:val="noidung"/>
      </w:pPr>
      <w:r>
        <w:t>Các trường dữ liệu gồm:</w:t>
      </w:r>
    </w:p>
    <w:p w14:paraId="4899A70F" w14:textId="77777777" w:rsidR="00AD47C3" w:rsidRDefault="00AD47C3" w:rsidP="00AD47C3">
      <w:pPr>
        <w:pStyle w:val="noidung"/>
      </w:pPr>
    </w:p>
    <w:p w14:paraId="47B1144E" w14:textId="77777777" w:rsidR="00E13C29" w:rsidRDefault="00E13C29" w:rsidP="00E13C29">
      <w:pPr>
        <w:pStyle w:val="noidung"/>
        <w:ind w:left="2160" w:firstLine="720"/>
      </w:pPr>
    </w:p>
    <w:p w14:paraId="3EAC1F8B" w14:textId="455CFC73" w:rsidR="00E13C29" w:rsidRDefault="00E13C29" w:rsidP="00E13C29">
      <w:pPr>
        <w:pStyle w:val="noidung"/>
        <w:ind w:left="2160" w:firstLine="720"/>
      </w:pPr>
      <w:bookmarkStart w:id="27" w:name="_Toc235046085"/>
      <w:r>
        <w:lastRenderedPageBreak/>
        <w:t xml:space="preserve">Bảng </w:t>
      </w:r>
      <w:fldSimple w:instr=" STYLEREF 1 \s ">
        <w:r w:rsidR="00BD1376">
          <w:rPr>
            <w:noProof/>
          </w:rPr>
          <w:t>3</w:t>
        </w:r>
      </w:fldSimple>
      <w:r w:rsidR="00BD1376">
        <w:t>.</w:t>
      </w:r>
      <w:fldSimple w:instr=" SEQ Bảng \* ARABIC \s 1 ">
        <w:r w:rsidR="00BD1376">
          <w:rPr>
            <w:noProof/>
          </w:rPr>
          <w:t>2</w:t>
        </w:r>
      </w:fldSimple>
      <w:r>
        <w:t xml:space="preserve"> </w:t>
      </w:r>
      <w:r w:rsidRPr="00AD47C3">
        <w:t>Các trường dữ liệu</w:t>
      </w:r>
      <w:bookmarkEnd w:id="27"/>
    </w:p>
    <w:tbl>
      <w:tblPr>
        <w:tblStyle w:val="TableGrid"/>
        <w:tblW w:w="0" w:type="auto"/>
        <w:tblLook w:val="04A0" w:firstRow="1" w:lastRow="0" w:firstColumn="1" w:lastColumn="0" w:noHBand="0" w:noVBand="1"/>
      </w:tblPr>
      <w:tblGrid>
        <w:gridCol w:w="4389"/>
        <w:gridCol w:w="4389"/>
      </w:tblGrid>
      <w:tr w:rsidR="00032D77" w14:paraId="40E0E8F0" w14:textId="77777777" w:rsidTr="00AD47C3">
        <w:trPr>
          <w:cantSplit/>
        </w:trPr>
        <w:tc>
          <w:tcPr>
            <w:tcW w:w="4389" w:type="dxa"/>
          </w:tcPr>
          <w:p w14:paraId="49AAB959" w14:textId="77777777" w:rsidR="00032D77" w:rsidRPr="00AD47C3" w:rsidRDefault="00AD47C3" w:rsidP="00AD47C3">
            <w:pPr>
              <w:pStyle w:val="noidung"/>
              <w:spacing w:before="0" w:after="0"/>
              <w:ind w:firstLine="0"/>
              <w:rPr>
                <w:b/>
              </w:rPr>
            </w:pPr>
            <w:r w:rsidRPr="00AD47C3">
              <w:rPr>
                <w:b/>
              </w:rPr>
              <w:t>Thuộc tính</w:t>
            </w:r>
          </w:p>
        </w:tc>
        <w:tc>
          <w:tcPr>
            <w:tcW w:w="4389" w:type="dxa"/>
          </w:tcPr>
          <w:p w14:paraId="35956F70" w14:textId="77777777" w:rsidR="00032D77" w:rsidRPr="00AD47C3" w:rsidRDefault="00AD47C3" w:rsidP="00AD47C3">
            <w:pPr>
              <w:pStyle w:val="noidung"/>
              <w:spacing w:before="0" w:after="0"/>
              <w:ind w:firstLine="0"/>
              <w:rPr>
                <w:b/>
              </w:rPr>
            </w:pPr>
            <w:r w:rsidRPr="00AD47C3">
              <w:rPr>
                <w:b/>
              </w:rPr>
              <w:t>Kiểu dữ liệu</w:t>
            </w:r>
          </w:p>
        </w:tc>
      </w:tr>
      <w:tr w:rsidR="00032D77" w14:paraId="6293DD2C" w14:textId="77777777" w:rsidTr="00AD47C3">
        <w:trPr>
          <w:cantSplit/>
        </w:trPr>
        <w:tc>
          <w:tcPr>
            <w:tcW w:w="4389" w:type="dxa"/>
          </w:tcPr>
          <w:p w14:paraId="0F552372" w14:textId="77777777" w:rsidR="00032D77" w:rsidRDefault="00AD47C3" w:rsidP="00AD47C3">
            <w:pPr>
              <w:pStyle w:val="noidung"/>
              <w:spacing w:before="0" w:after="0"/>
              <w:ind w:firstLine="0"/>
            </w:pPr>
            <w:r>
              <w:t>Họ và tên</w:t>
            </w:r>
          </w:p>
        </w:tc>
        <w:tc>
          <w:tcPr>
            <w:tcW w:w="4389" w:type="dxa"/>
          </w:tcPr>
          <w:p w14:paraId="503D813D" w14:textId="77777777" w:rsidR="00032D77" w:rsidRDefault="00AD47C3" w:rsidP="00AD47C3">
            <w:pPr>
              <w:pStyle w:val="noidung"/>
              <w:spacing w:before="0" w:after="0"/>
              <w:ind w:firstLine="0"/>
            </w:pPr>
            <w:r>
              <w:t>Text</w:t>
            </w:r>
          </w:p>
        </w:tc>
      </w:tr>
      <w:tr w:rsidR="00032D77" w14:paraId="26CD987B" w14:textId="77777777" w:rsidTr="00AD47C3">
        <w:trPr>
          <w:cantSplit/>
        </w:trPr>
        <w:tc>
          <w:tcPr>
            <w:tcW w:w="4389" w:type="dxa"/>
          </w:tcPr>
          <w:p w14:paraId="5D98BCEB" w14:textId="77777777" w:rsidR="00032D77" w:rsidRDefault="00AD47C3" w:rsidP="00AD47C3">
            <w:pPr>
              <w:pStyle w:val="noidung"/>
              <w:spacing w:before="0" w:after="0"/>
              <w:ind w:firstLine="0"/>
            </w:pPr>
            <w:r>
              <w:t>Email</w:t>
            </w:r>
          </w:p>
        </w:tc>
        <w:tc>
          <w:tcPr>
            <w:tcW w:w="4389" w:type="dxa"/>
          </w:tcPr>
          <w:p w14:paraId="47947EB4" w14:textId="77777777" w:rsidR="00032D77" w:rsidRDefault="00AD47C3" w:rsidP="00AD47C3">
            <w:pPr>
              <w:pStyle w:val="noidung"/>
              <w:spacing w:before="0" w:after="0"/>
              <w:ind w:firstLine="0"/>
            </w:pPr>
            <w:r>
              <w:t>Email</w:t>
            </w:r>
          </w:p>
        </w:tc>
      </w:tr>
      <w:tr w:rsidR="00032D77" w14:paraId="268D2FBA" w14:textId="77777777" w:rsidTr="00AD47C3">
        <w:trPr>
          <w:cantSplit/>
        </w:trPr>
        <w:tc>
          <w:tcPr>
            <w:tcW w:w="4389" w:type="dxa"/>
          </w:tcPr>
          <w:p w14:paraId="385F7F66" w14:textId="77777777" w:rsidR="00032D77" w:rsidRDefault="00AD47C3" w:rsidP="00AD47C3">
            <w:pPr>
              <w:pStyle w:val="noidung"/>
              <w:spacing w:before="0" w:after="0"/>
              <w:ind w:firstLine="0"/>
            </w:pPr>
            <w:r>
              <w:t>Nội dung</w:t>
            </w:r>
          </w:p>
        </w:tc>
        <w:tc>
          <w:tcPr>
            <w:tcW w:w="4389" w:type="dxa"/>
          </w:tcPr>
          <w:p w14:paraId="42A7484B" w14:textId="77777777" w:rsidR="00032D77" w:rsidRDefault="00AD47C3" w:rsidP="00AD47C3">
            <w:pPr>
              <w:pStyle w:val="noidung"/>
              <w:spacing w:before="0" w:after="0"/>
              <w:ind w:firstLine="0"/>
            </w:pPr>
            <w:r>
              <w:t>Textarea</w:t>
            </w:r>
          </w:p>
        </w:tc>
      </w:tr>
    </w:tbl>
    <w:p w14:paraId="13558790" w14:textId="77777777" w:rsidR="00EB17EC" w:rsidRPr="00EB17EC" w:rsidRDefault="00AD47C3" w:rsidP="00AD47C3">
      <w:pPr>
        <w:pStyle w:val="noidung"/>
      </w:pPr>
      <w:r w:rsidRPr="00AD47C3">
        <w:t>Sau khi người dùng nhập đầy đủ thông tin và nhấn nút gửi, hệ thống sẽ hiển thị thông báo xác nhận gửi thành công. Trong phiên bản hiện tại, dữ liệu chưa được lưu vào cơ sở dữ liệu mà chỉ mô phỏng thao tác gửi biểu mẫu.</w:t>
      </w:r>
    </w:p>
    <w:p w14:paraId="533E6D76" w14:textId="77777777" w:rsidR="004553D9" w:rsidRDefault="004553D9" w:rsidP="004553D9">
      <w:pPr>
        <w:pStyle w:val="Heading2"/>
      </w:pPr>
      <w:bookmarkStart w:id="28" w:name="_Toc235046139"/>
      <w:r>
        <w:t xml:space="preserve">Thiết kế </w:t>
      </w:r>
      <w:r w:rsidR="00AD47C3">
        <w:t>chức năng</w:t>
      </w:r>
      <w:bookmarkEnd w:id="28"/>
    </w:p>
    <w:p w14:paraId="1CFA3304" w14:textId="77777777" w:rsidR="00AD47C3" w:rsidRPr="00AD47C3" w:rsidRDefault="00AD47C3" w:rsidP="00AD47C3">
      <w:pPr>
        <w:pStyle w:val="noidung"/>
      </w:pPr>
      <w:r w:rsidRPr="00AD47C3">
        <w:t>Sau khi hoàn thành bước phân tích yêu cầu, tiến hành xây dựng các chức năng chính của website nhằm đáp ứng đầy đủ nhu cầu sử dụng của khách hàng. Các chức năng được thiết kế đơn giản nhưng vẫn đảm bảo tính trực quan, dễ thao tác và phù hợp với mục tiêu của đề tài.</w:t>
      </w:r>
    </w:p>
    <w:p w14:paraId="4583F08D" w14:textId="77777777" w:rsidR="00AD47C3" w:rsidRDefault="00AE11A3" w:rsidP="00AE11A3">
      <w:pPr>
        <w:pStyle w:val="Heading3"/>
      </w:pPr>
      <w:bookmarkStart w:id="29" w:name="_Toc235046140"/>
      <w:r w:rsidRPr="00AE11A3">
        <w:t>Chức năng hiển thị danh sách sản phẩm</w:t>
      </w:r>
      <w:bookmarkEnd w:id="29"/>
    </w:p>
    <w:p w14:paraId="71B031BA" w14:textId="77777777" w:rsidR="00AE11A3" w:rsidRDefault="00AE11A3" w:rsidP="00AE11A3">
      <w:pPr>
        <w:pStyle w:val="noidung"/>
      </w:pPr>
      <w:r>
        <w:t>Đây là chức năng quan trọng nhất của website. Ngay sau khi truy cập vào trang chủ, người dùng sẽ được hiển thị toàn bộ danh sách các dòng nước hoa nữ cao cấp đang được kinh doanh tại Aura Perfume.</w:t>
      </w:r>
    </w:p>
    <w:p w14:paraId="0F70AAFA" w14:textId="77777777" w:rsidR="00AE11A3" w:rsidRDefault="00AE11A3" w:rsidP="00AE11A3">
      <w:pPr>
        <w:pStyle w:val="noidung"/>
      </w:pPr>
      <w:r>
        <w:t>Các sản phẩm được bố trí theo dạng lưới (Grid Layout), mỗi hàng hiển thị nhiều sản phẩm giúp tận dụng tối đa không gian màn hình. Mỗi sản phẩm được thiết kế dưới dạng một thẻ (Product Card), bao gồm:</w:t>
      </w:r>
    </w:p>
    <w:p w14:paraId="705BFCC7" w14:textId="77777777" w:rsidR="00AE11A3" w:rsidRDefault="00AE11A3" w:rsidP="00AE11A3">
      <w:pPr>
        <w:pStyle w:val="noidung"/>
        <w:numPr>
          <w:ilvl w:val="0"/>
          <w:numId w:val="35"/>
        </w:numPr>
      </w:pPr>
      <w:r>
        <w:t>Hình ảnh sản phẩm.</w:t>
      </w:r>
    </w:p>
    <w:p w14:paraId="13FD54D5" w14:textId="77777777" w:rsidR="00AE11A3" w:rsidRDefault="00AE11A3" w:rsidP="00AE11A3">
      <w:pPr>
        <w:pStyle w:val="noidung"/>
        <w:numPr>
          <w:ilvl w:val="0"/>
          <w:numId w:val="35"/>
        </w:numPr>
      </w:pPr>
      <w:r>
        <w:t>Thương hiệu.</w:t>
      </w:r>
    </w:p>
    <w:p w14:paraId="78AC30A3" w14:textId="77777777" w:rsidR="00AE11A3" w:rsidRDefault="00AE11A3" w:rsidP="00AE11A3">
      <w:pPr>
        <w:pStyle w:val="noidung"/>
        <w:numPr>
          <w:ilvl w:val="0"/>
          <w:numId w:val="35"/>
        </w:numPr>
      </w:pPr>
      <w:r>
        <w:t>Tên nước hoa.</w:t>
      </w:r>
    </w:p>
    <w:p w14:paraId="00D2E570" w14:textId="77777777" w:rsidR="00AE11A3" w:rsidRDefault="00AE11A3" w:rsidP="00AE11A3">
      <w:pPr>
        <w:pStyle w:val="noidung"/>
        <w:numPr>
          <w:ilvl w:val="0"/>
          <w:numId w:val="35"/>
        </w:numPr>
      </w:pPr>
      <w:r>
        <w:t>Giá bán.</w:t>
      </w:r>
    </w:p>
    <w:p w14:paraId="35B8B5DB" w14:textId="77777777" w:rsidR="00AE11A3" w:rsidRDefault="00AE11A3" w:rsidP="00AE11A3">
      <w:pPr>
        <w:pStyle w:val="noidung"/>
        <w:numPr>
          <w:ilvl w:val="0"/>
          <w:numId w:val="35"/>
        </w:numPr>
      </w:pPr>
      <w:r>
        <w:t>Đánh giá 5 sao.</w:t>
      </w:r>
    </w:p>
    <w:p w14:paraId="0A2566EF" w14:textId="77777777" w:rsidR="00AE11A3" w:rsidRDefault="00AE11A3" w:rsidP="00AE11A3">
      <w:pPr>
        <w:pStyle w:val="noidung"/>
      </w:pPr>
      <w:r>
        <w:t>Thiết kế này giúp khách hàng có thể nhanh chóng quan sát và so sánh giữa các sản phẩm khác nhau trước khi quyết định xem chi tiết.</w:t>
      </w:r>
    </w:p>
    <w:p w14:paraId="57EA8BA1" w14:textId="77777777" w:rsidR="00AE11A3" w:rsidRDefault="00AE11A3" w:rsidP="00AE11A3">
      <w:pPr>
        <w:pStyle w:val="noidung"/>
      </w:pPr>
      <w:r>
        <w:lastRenderedPageBreak/>
        <w:t>Ngoài ra, website còn sử dụng hiệu ứng Hover khi người dùng di chuyển chuột vào sản phẩm. Hiệu ứng này giúp sản phẩm nổi bật hơn, tạo cảm giác sinh động và tăng tính thẩm mỹ cho giao diện. Hiệu ứng được xây dựng bằng CSS thông qua thuộc tính transform và box-shadow, giúp thẻ sản phẩm nổi lên nhẹ khi rê chuột.</w:t>
      </w:r>
    </w:p>
    <w:p w14:paraId="5BFB9127" w14:textId="77777777" w:rsidR="00AE11A3" w:rsidRDefault="00AE11A3" w:rsidP="00AE11A3">
      <w:pPr>
        <w:pStyle w:val="Heading3"/>
      </w:pPr>
      <w:bookmarkStart w:id="30" w:name="_Toc235046141"/>
      <w:r w:rsidRPr="00AE11A3">
        <w:t>Chức năng xem chi tiết sản phẩm</w:t>
      </w:r>
      <w:bookmarkEnd w:id="30"/>
    </w:p>
    <w:p w14:paraId="5CFC740F" w14:textId="77777777" w:rsidR="00AE11A3" w:rsidRDefault="00AE11A3" w:rsidP="00AE11A3">
      <w:pPr>
        <w:pStyle w:val="noidung"/>
      </w:pPr>
      <w:r>
        <w:t>Khi người dùng nhấn vào một sản phẩm bất kỳ trên trang chủ, hàm JavaScript xemChiTiet() sẽ được kích hoạt.</w:t>
      </w:r>
    </w:p>
    <w:p w14:paraId="5BFD5D0E" w14:textId="77777777" w:rsidR="00AE11A3" w:rsidRDefault="00AE11A3" w:rsidP="00AE11A3">
      <w:pPr>
        <w:pStyle w:val="noidung"/>
      </w:pPr>
      <w:r>
        <w:t>Quy trình hoạt động của chức năng như sau:</w:t>
      </w:r>
    </w:p>
    <w:p w14:paraId="21E7DAB9" w14:textId="77777777" w:rsidR="00AE11A3" w:rsidRDefault="00AE11A3" w:rsidP="00AE11A3">
      <w:pPr>
        <w:pStyle w:val="noidung"/>
      </w:pPr>
      <w:r>
        <w:t>Bước đầu tiên, hệ thống thu thập toàn bộ thông tin của sản phẩm bao gồm mã sản phẩm, tên, thương hiệu, giá bán và hình ảnh.</w:t>
      </w:r>
    </w:p>
    <w:p w14:paraId="56BEAF9E" w14:textId="77777777" w:rsidR="00AE11A3" w:rsidRDefault="00AE11A3" w:rsidP="00AE11A3">
      <w:pPr>
        <w:pStyle w:val="noidung"/>
      </w:pPr>
      <w:r>
        <w:t>Tiếp theo, các thông tin này được đóng gói thành một đối tượng JavaScript.</w:t>
      </w:r>
    </w:p>
    <w:p w14:paraId="6C641404" w14:textId="77777777" w:rsidR="00AE11A3" w:rsidRDefault="00AE11A3" w:rsidP="00AE11A3">
      <w:pPr>
        <w:pStyle w:val="noidung"/>
      </w:pPr>
      <w:r>
        <w:t>Sau đó, đối tượng được chuyển thành chuỗi JSON và lưu vào LocalStorage.</w:t>
      </w:r>
    </w:p>
    <w:p w14:paraId="5660D291" w14:textId="77777777" w:rsidR="00AE11A3" w:rsidRDefault="00AE11A3" w:rsidP="00AE11A3">
      <w:pPr>
        <w:pStyle w:val="noidung"/>
      </w:pPr>
      <w:r>
        <w:t>Cuối cùng, trình duyệt sẽ tự động chuyển sang trang chi-tiet.html.</w:t>
      </w:r>
    </w:p>
    <w:p w14:paraId="5B7ADAEB" w14:textId="77777777" w:rsidR="00AE11A3" w:rsidRDefault="00AE11A3" w:rsidP="00AE11A3">
      <w:pPr>
        <w:pStyle w:val="noidung"/>
      </w:pPr>
      <w:r>
        <w:t>Sau khi trang chi tiết được tải, JavaScript đọc lại dữ liệu trong LocalStorage rồi hiển thị đầy đủ các thông tin của sản phẩm lên giao diện.</w:t>
      </w:r>
    </w:p>
    <w:p w14:paraId="132D45D6" w14:textId="77777777" w:rsidR="00AE11A3" w:rsidRDefault="00AE11A3" w:rsidP="00AE11A3">
      <w:pPr>
        <w:pStyle w:val="noidung"/>
      </w:pPr>
      <w:r>
        <w:t>Thông tin hiển thị gồm:</w:t>
      </w:r>
    </w:p>
    <w:p w14:paraId="4ADCDBC3" w14:textId="77777777" w:rsidR="00AE11A3" w:rsidRDefault="00AE11A3" w:rsidP="00AE11A3">
      <w:pPr>
        <w:pStyle w:val="noidung"/>
        <w:numPr>
          <w:ilvl w:val="0"/>
          <w:numId w:val="36"/>
        </w:numPr>
      </w:pPr>
      <w:r>
        <w:t>Hình ảnh lớn.</w:t>
      </w:r>
    </w:p>
    <w:p w14:paraId="15E7AA73" w14:textId="77777777" w:rsidR="00AE11A3" w:rsidRDefault="00AE11A3" w:rsidP="00AE11A3">
      <w:pPr>
        <w:pStyle w:val="noidung"/>
        <w:numPr>
          <w:ilvl w:val="0"/>
          <w:numId w:val="36"/>
        </w:numPr>
      </w:pPr>
      <w:r>
        <w:t>Tên sản phẩm.</w:t>
      </w:r>
    </w:p>
    <w:p w14:paraId="7382B2C0" w14:textId="77777777" w:rsidR="00AE11A3" w:rsidRDefault="00AE11A3" w:rsidP="00AE11A3">
      <w:pPr>
        <w:pStyle w:val="noidung"/>
        <w:numPr>
          <w:ilvl w:val="0"/>
          <w:numId w:val="36"/>
        </w:numPr>
      </w:pPr>
      <w:r>
        <w:t>Thương hiệu.</w:t>
      </w:r>
    </w:p>
    <w:p w14:paraId="781059B2" w14:textId="77777777" w:rsidR="00AE11A3" w:rsidRDefault="00AE11A3" w:rsidP="00AE11A3">
      <w:pPr>
        <w:pStyle w:val="noidung"/>
        <w:numPr>
          <w:ilvl w:val="0"/>
          <w:numId w:val="36"/>
        </w:numPr>
      </w:pPr>
      <w:r>
        <w:t>Giá bán.</w:t>
      </w:r>
    </w:p>
    <w:p w14:paraId="264DFBE0" w14:textId="77777777" w:rsidR="00AE11A3" w:rsidRDefault="00AE11A3" w:rsidP="00AE11A3">
      <w:pPr>
        <w:pStyle w:val="noidung"/>
        <w:numPr>
          <w:ilvl w:val="0"/>
          <w:numId w:val="36"/>
        </w:numPr>
      </w:pPr>
      <w:r>
        <w:t>Mô tả sản phẩm.</w:t>
      </w:r>
    </w:p>
    <w:p w14:paraId="18C47DBE" w14:textId="77777777" w:rsidR="00AE11A3" w:rsidRDefault="00AE11A3" w:rsidP="00AE11A3">
      <w:pPr>
        <w:pStyle w:val="noidung"/>
        <w:numPr>
          <w:ilvl w:val="0"/>
          <w:numId w:val="36"/>
        </w:numPr>
      </w:pPr>
      <w:r>
        <w:t>Nút Thêm vào giỏ hàng.</w:t>
      </w:r>
    </w:p>
    <w:p w14:paraId="4518B2CC" w14:textId="77777777" w:rsidR="00AE11A3" w:rsidRDefault="00AE11A3" w:rsidP="00AE11A3">
      <w:pPr>
        <w:pStyle w:val="noidung"/>
      </w:pPr>
      <w:r>
        <w:t>Cách xử lý này giúp việc truyền dữ liệu giữa các trang trở nên đơn giản, không cần gửi dữ liệu thông qua URL hoặc kết nối với cơ sở dữ liệu. Đồng thời, tốc độ hiển thị cũng được cải thiện do dữ liệu đã được lưu sẵn trên trình duyệt.</w:t>
      </w:r>
    </w:p>
    <w:p w14:paraId="5F900E9B" w14:textId="77777777" w:rsidR="00AE11A3" w:rsidRDefault="00AE11A3" w:rsidP="00AE11A3">
      <w:pPr>
        <w:pStyle w:val="Heading3"/>
      </w:pPr>
      <w:bookmarkStart w:id="31" w:name="_Toc235046142"/>
      <w:r w:rsidRPr="00AE11A3">
        <w:lastRenderedPageBreak/>
        <w:t>Chức năng thêm vào giỏ hàng</w:t>
      </w:r>
      <w:bookmarkEnd w:id="31"/>
    </w:p>
    <w:p w14:paraId="348D29A0" w14:textId="77777777" w:rsidR="00AE11A3" w:rsidRDefault="00AE11A3" w:rsidP="00AE11A3">
      <w:pPr>
        <w:pStyle w:val="noidung"/>
      </w:pPr>
      <w:r>
        <w:t>Trong phiên bản hiện tại, chức năng giỏ hàng mới chỉ được xây dựng ở mức mô phỏng.</w:t>
      </w:r>
    </w:p>
    <w:p w14:paraId="2682A662" w14:textId="77777777" w:rsidR="00AE11A3" w:rsidRDefault="00AE11A3" w:rsidP="00AE11A3">
      <w:pPr>
        <w:pStyle w:val="noidung"/>
      </w:pPr>
      <w:r>
        <w:t>Sau khi người dùng nhấn nút "Thêm vào giỏ hàng", hệ thống sẽ hiển thị thông báo:</w:t>
      </w:r>
    </w:p>
    <w:p w14:paraId="7D35CD79" w14:textId="77777777" w:rsidR="00AE11A3" w:rsidRDefault="00AE11A3" w:rsidP="00AE11A3">
      <w:pPr>
        <w:pStyle w:val="noidung"/>
      </w:pPr>
      <w:r>
        <w:t>"Đã thêm sản phẩm vào giỏ hàng!"</w:t>
      </w:r>
    </w:p>
    <w:p w14:paraId="14188CED" w14:textId="77777777" w:rsidR="00AE11A3" w:rsidRDefault="00AE11A3" w:rsidP="00AE11A3">
      <w:pPr>
        <w:pStyle w:val="noidung"/>
      </w:pPr>
      <w:r>
        <w:t>Thông báo này giúp người dùng biết rằng thao tác đã được thực hiện thành công. Trong các phiên bản tiếp theo, chức năng này có thể được mở rộng để lưu sản phẩm vào giỏ hàng thực tế và hỗ trợ thanh toán trực tuyến.</w:t>
      </w:r>
    </w:p>
    <w:p w14:paraId="0CE31E37" w14:textId="77777777" w:rsidR="00AE11A3" w:rsidRDefault="00AE11A3" w:rsidP="00AE11A3">
      <w:pPr>
        <w:pStyle w:val="Heading3"/>
      </w:pPr>
      <w:bookmarkStart w:id="32" w:name="_Toc235046143"/>
      <w:r w:rsidRPr="00AE11A3">
        <w:t>Chức năng giới thiệu cửa hàng</w:t>
      </w:r>
      <w:bookmarkEnd w:id="32"/>
    </w:p>
    <w:p w14:paraId="000AEDB7" w14:textId="77777777" w:rsidR="00AE11A3" w:rsidRDefault="00AE11A3" w:rsidP="00AE11A3">
      <w:pPr>
        <w:pStyle w:val="noidung"/>
      </w:pPr>
      <w:r>
        <w:t>Bên cạnh việc cung cấp thông tin về các sản phẩm nước hoa nữ cao cấp, website Aura Perfume còn xây dựng trang Giới thiệu nhằm cung cấp cho khách hàng những thông tin cơ bản về cửa hàng, định hướng phát triển cũng như cam kết về chất lượng sản phẩm. Đây là một chức năng tuy đơn giản nhưng đóng vai trò quan trọng trong việc xây dựng hình ảnh thương hiệu và tạo dựng niềm tin đối với khách hàng.</w:t>
      </w:r>
    </w:p>
    <w:p w14:paraId="3E4E2EC4" w14:textId="77777777" w:rsidR="00AE11A3" w:rsidRDefault="00AE11A3" w:rsidP="00AE11A3">
      <w:pPr>
        <w:pStyle w:val="noidung"/>
      </w:pPr>
      <w:r>
        <w:t>Trang giới thiệu được thiết kế với bố cục đơn giản, dễ quan sát, nội dung được trình bày ngắn gọn nhưng đầy đủ. Người dùng có thể truy cập trang này thông qua thanh menu điều hướng được đặt ở phía trên của website. Khi truy cập, khách hàng sẽ được giới thiệu về Aura Perfume là một cửa hàng chuyên kinh doanh các dòng nước hoa nữ cao cấp đến từ những thương hiệu nổi tiếng trên thế giới như Chanel, Dior, Gucci, Yves Saint Laurent, Lancôme, Tom Ford, Versace và nhiều thương hiệu khác.</w:t>
      </w:r>
    </w:p>
    <w:p w14:paraId="5864F244" w14:textId="77777777" w:rsidR="00AE11A3" w:rsidRDefault="00AE11A3" w:rsidP="00AE11A3">
      <w:pPr>
        <w:pStyle w:val="noidung"/>
      </w:pPr>
      <w:r>
        <w:t>Ngoài việc giới thiệu về lĩnh vực kinh doanh, website còn nhấn mạnh đến mục tiêu mang lại cho khách hàng những sản phẩm chính hãng, chất lượng cao cùng với dịch vụ chăm sóc khách hàng tận tình. Những nội dung này góp phần giúp khách hàng hiểu rõ hơn về thương hiệu Aura Perfume, từ đó tạo được sự yên tâm khi tham khảo hoặc lựa chọn sản phẩm.</w:t>
      </w:r>
    </w:p>
    <w:p w14:paraId="33AEF2BF" w14:textId="77777777" w:rsidR="00AE11A3" w:rsidRDefault="00AE11A3" w:rsidP="00AE11A3">
      <w:pPr>
        <w:pStyle w:val="noidung"/>
      </w:pPr>
      <w:r>
        <w:t xml:space="preserve">Về mặt giao diện, trang giới thiệu sử dụng cùng phong cách thiết kế với các trang khác trên website nhằm tạo sự thống nhất về màu sắc, kiểu chữ và bố cục. Nội </w:t>
      </w:r>
      <w:r>
        <w:lastRenderedPageBreak/>
        <w:t>dung được đặt trong một khung (Container) có nền trắng, kết hợp hiệu ứng đổ bóng nhẹ giúp tăng tính thẩm mỹ và tạo cảm giác chuyên nghiệp.</w:t>
      </w:r>
    </w:p>
    <w:p w14:paraId="59A34D45" w14:textId="77777777" w:rsidR="00AE11A3" w:rsidRDefault="00AE11A3" w:rsidP="00AE11A3">
      <w:pPr>
        <w:pStyle w:val="noidung"/>
      </w:pPr>
      <w:r>
        <w:t>Mặc dù trang giới thiệu không có nhiều chức năng xử lý dữ liệu, nhưng đây là một thành phần không thể thiếu trong các website thương mại điện tử vì giúp nâng cao giá trị thương hiệu và tạo sự khác biệt so với các cửa hàng chỉ bán hàng thông qua mạng xã hội.</w:t>
      </w:r>
    </w:p>
    <w:p w14:paraId="68D83FA2" w14:textId="77777777" w:rsidR="00AE11A3" w:rsidRDefault="00AE11A3" w:rsidP="00AE11A3">
      <w:pPr>
        <w:pStyle w:val="Heading3"/>
      </w:pPr>
      <w:bookmarkStart w:id="33" w:name="_Toc235046144"/>
      <w:r w:rsidRPr="00AE11A3">
        <w:t>Chức năng liên hệ</w:t>
      </w:r>
      <w:bookmarkEnd w:id="33"/>
    </w:p>
    <w:p w14:paraId="4B0E1573" w14:textId="77777777" w:rsidR="00AE11A3" w:rsidRDefault="00AE11A3" w:rsidP="00AE11A3">
      <w:pPr>
        <w:pStyle w:val="noidung"/>
      </w:pPr>
      <w:r>
        <w:t>Để tăng khả năng tương tác giữa khách hàng và cửa hàng, website Aura Perfume xây dựng thêm trang Liên hệ. Chức năng này cho phép người dùng gửi ý kiến đóng góp, yêu cầu tư vấn hoặc đặt câu hỏi liên quan đến sản phẩm.</w:t>
      </w:r>
    </w:p>
    <w:p w14:paraId="7659B052" w14:textId="77777777" w:rsidR="00AE11A3" w:rsidRDefault="00AE11A3" w:rsidP="00AE11A3">
      <w:pPr>
        <w:pStyle w:val="noidung"/>
      </w:pPr>
      <w:r>
        <w:t>Trang liên hệ được thiết kế dưới dạng biểu mẫu (Form), bao gồm ba trường thông tin cơ bản là họ và tên, địa chỉ thư điện tử (Email) và nội dung liên hệ. Việc yêu cầu người dùng nhập đầy đủ các trường thông tin giúp cửa hàng dễ dàng phản hồi cũng như lưu trữ thông tin khách hàng trong các phiên bản phát triển sau này.</w:t>
      </w:r>
    </w:p>
    <w:p w14:paraId="69CE27EE" w14:textId="77777777" w:rsidR="00AE11A3" w:rsidRDefault="00AE11A3" w:rsidP="00AE11A3">
      <w:pPr>
        <w:pStyle w:val="noidung"/>
      </w:pPr>
      <w:r>
        <w:t>Trong biểu mẫu, thuộc tính required được sử dụng cho tất cả các trường nhập liệu. Điều này giúp trình duyệt tự động kiểm tra dữ liệu trước khi gửi, hạn chế trường hợp người dùng bỏ trống thông tin hoặc nhập không đúng định dạng email. Đây là một cách kiểm tra dữ liệu đơn giản nhưng hiệu quả, góp phần nâng cao trải nghiệm của người sử dụng.</w:t>
      </w:r>
    </w:p>
    <w:p w14:paraId="24DED644" w14:textId="77777777" w:rsidR="00AE11A3" w:rsidRDefault="00AE11A3" w:rsidP="00AE11A3">
      <w:pPr>
        <w:pStyle w:val="noidung"/>
      </w:pPr>
      <w:r>
        <w:t>Sau khi người dùng hoàn thành biểu mẫu và nhấn nút "Gửi liên hệ", hệ thống sẽ sử dụng JavaScript để chặn hành động gửi mặc định của biểu mẫu thông qua phương thức event.preventDefault(). Tiếp theo, một hộp thoại thông báo sẽ xuất hiện với nội dung "Gửi phản hồi thành công!", xác nhận rằng thông tin đã được tiếp nhận.</w:t>
      </w:r>
    </w:p>
    <w:p w14:paraId="13CEAB66" w14:textId="77777777" w:rsidR="00AE11A3" w:rsidRDefault="00AE11A3" w:rsidP="00AE11A3">
      <w:pPr>
        <w:pStyle w:val="noidung"/>
      </w:pPr>
      <w:r>
        <w:t>Hiện tại, dữ liệu của biểu mẫu chưa được lưu vào cơ sở dữ liệu do phạm vi của đề tài chỉ dừng ở mức xây dựng website tĩnh. Trong các phiên bản tiếp theo, chức năng này có thể được mở rộng để lưu thông tin khách hàng vào hệ quản trị cơ sở dữ liệu và gửi email tự động đến quản trị viên.</w:t>
      </w:r>
    </w:p>
    <w:p w14:paraId="7A922079" w14:textId="77777777" w:rsidR="00AE11A3" w:rsidRDefault="00AE11A3" w:rsidP="00AE11A3">
      <w:pPr>
        <w:pStyle w:val="noidung"/>
      </w:pPr>
      <w:r>
        <w:t>Nhìn chung, mặc dù chỉ là chức năng đơn giản nhưng trang liên hệ đóng vai trò quan trọng trong việc hỗ trợ khách hàng, nâng cao chất lượng dịch vụ và tạo sự kết nối giữa cửa hàng với người tiêu dùng.</w:t>
      </w:r>
    </w:p>
    <w:p w14:paraId="52F4B98B" w14:textId="77777777" w:rsidR="00AE11A3" w:rsidRDefault="00AE11A3" w:rsidP="00AE11A3">
      <w:pPr>
        <w:pStyle w:val="Heading2"/>
      </w:pPr>
      <w:bookmarkStart w:id="34" w:name="_Toc235046145"/>
      <w:r w:rsidRPr="00AE11A3">
        <w:lastRenderedPageBreak/>
        <w:t>Thiết kế giao diện hệ thống</w:t>
      </w:r>
      <w:bookmarkEnd w:id="34"/>
    </w:p>
    <w:p w14:paraId="117EDF71" w14:textId="77777777" w:rsidR="00AE11A3" w:rsidRDefault="00AE11A3" w:rsidP="00AE11A3">
      <w:pPr>
        <w:pStyle w:val="noidung"/>
      </w:pPr>
      <w:r>
        <w:t>Giao diện là yếu tố đầu tiên mà người dùng tiếp xúc khi truy cập website. Một giao diện được thiết kế đẹp, khoa học và thân thiện sẽ giúp nâng cao trải nghiệm của khách hàng, đồng thời góp phần xây dựng hình ảnh chuyên nghiệp cho doanh nghiệp.</w:t>
      </w:r>
    </w:p>
    <w:p w14:paraId="4B4EB2A3" w14:textId="77777777" w:rsidR="00AE11A3" w:rsidRDefault="00AE11A3" w:rsidP="00AE11A3">
      <w:pPr>
        <w:pStyle w:val="noidung"/>
      </w:pPr>
      <w:r>
        <w:t>Website Aura Perfume được thiết kế theo phong cách hiện đại, tối giản nhưng vẫn thể hiện được sự sang trọng phù hợp với lĩnh vực kinh doanh nước hoa nữ cao cấp. Toàn bộ giao diện được xây dựng bằng HTML và CSS với bố cục rõ ràng, sử dụng các màu sắc chủ đạo là đen, trắng, vàng đồng và màu kem nhằm tạo cảm giác quý phái và thanh lịch.</w:t>
      </w:r>
    </w:p>
    <w:p w14:paraId="25280716" w14:textId="77777777" w:rsidR="00AE11A3" w:rsidRDefault="00AE11A3" w:rsidP="00AE11A3">
      <w:pPr>
        <w:pStyle w:val="Heading3"/>
      </w:pPr>
      <w:bookmarkStart w:id="35" w:name="_Toc235046146"/>
      <w:r w:rsidRPr="00AE11A3">
        <w:t>Giao diện trang chủ</w:t>
      </w:r>
      <w:bookmarkEnd w:id="35"/>
    </w:p>
    <w:p w14:paraId="0BA491BD" w14:textId="77777777" w:rsidR="00AE11A3" w:rsidRDefault="00AE11A3" w:rsidP="00AE11A3">
      <w:pPr>
        <w:pStyle w:val="noidung"/>
      </w:pPr>
      <w:r>
        <w:t>Trang chủ là giao diện quan trọng nhất của toàn bộ hệ thống. Đây là nơi người dùng có thể quan sát toàn bộ các sản phẩm mà cửa hàng đang kinh doanh.</w:t>
      </w:r>
    </w:p>
    <w:p w14:paraId="4377C2B9" w14:textId="77777777" w:rsidR="00AE11A3" w:rsidRDefault="00AE11A3" w:rsidP="00AE11A3">
      <w:pPr>
        <w:pStyle w:val="noidung"/>
      </w:pPr>
      <w:r>
        <w:t>Phần đầu của trang là Header, bao gồm logo Aura Perfume và thanh menu điều hướng. Thanh menu giúp người dùng dễ dàng di chuyển đến các trang như Sản phẩm, Giới thiệu và Liên hệ. Header được thiết kế cố định (Sticky Header), vì vậy khi người dùng cuộn xuống cuối trang thì thanh menu vẫn luôn hiển thị phía trên màn hình. Điều này giúp việc điều hướng trở nên thuận tiện hơn.</w:t>
      </w:r>
    </w:p>
    <w:p w14:paraId="6475FC7C" w14:textId="77777777" w:rsidR="00AE11A3" w:rsidRDefault="00AE11A3" w:rsidP="00AE11A3">
      <w:pPr>
        <w:pStyle w:val="noidung"/>
      </w:pPr>
      <w:r>
        <w:t>Ngay bên dưới Header là khu vực Banner (Hero Section). Banner sử dụng hình nền nước hoa kết hợp với lớp phủ màu tối nhằm làm nổi bật tên thương hiệu Aura Perfume cùng khẩu hiệu của cửa hàng. Thiết kế này tạo điểm nhấn ngay khi khách hàng truy cập vào website, đồng thời góp phần tăng tính nhận diện thương hiệu.</w:t>
      </w:r>
    </w:p>
    <w:p w14:paraId="1D64139D" w14:textId="77777777" w:rsidR="00AE11A3" w:rsidRDefault="00AE11A3" w:rsidP="00AE11A3">
      <w:pPr>
        <w:pStyle w:val="noidung"/>
      </w:pPr>
      <w:r>
        <w:t>Tiếp theo là khu vực hiển thị danh sách sản phẩm. Các sản phẩm được sắp xếp theo dạng lưới (Grid Layout), mỗi sản phẩm được đặt trong một thẻ (Card) với hình ảnh, thương hiệu, tên sản phẩm, giá bán và đánh giá năm sao. Khi người dùng đưa chuột vào sản phẩm, hiệu ứng chuyển động nhẹ sẽ được kích hoạt giúp sản phẩm trở nên nổi bật hơn và tạo cảm giác sinh động cho giao diện.</w:t>
      </w:r>
    </w:p>
    <w:p w14:paraId="23513D76" w14:textId="77777777" w:rsidR="00AE11A3" w:rsidRDefault="00AE11A3" w:rsidP="00AE11A3">
      <w:pPr>
        <w:pStyle w:val="noidung"/>
      </w:pPr>
      <w:r>
        <w:t>Cuối cùng là phần Footer, hiển thị thông tin bản quyền, địa chỉ và số điện thoại liên hệ của cửa hàng. Footer được thiết kế với tông màu đen đồng nhất với Header nhằm tạo sự cân đối cho toàn bộ website.</w:t>
      </w:r>
    </w:p>
    <w:p w14:paraId="7EAFA005" w14:textId="77777777" w:rsidR="00AE11A3" w:rsidRDefault="00AE11A3" w:rsidP="00AE11A3">
      <w:pPr>
        <w:pStyle w:val="Heading3"/>
      </w:pPr>
      <w:bookmarkStart w:id="36" w:name="_Toc235046147"/>
      <w:r w:rsidRPr="00AE11A3">
        <w:lastRenderedPageBreak/>
        <w:t>Giao diện trang chi tiết sản phẩm</w:t>
      </w:r>
      <w:bookmarkEnd w:id="36"/>
    </w:p>
    <w:p w14:paraId="329ADCF3" w14:textId="77777777" w:rsidR="00AE11A3" w:rsidRDefault="00AE11A3" w:rsidP="00AE11A3">
      <w:pPr>
        <w:pStyle w:val="noidung"/>
      </w:pPr>
      <w:r>
        <w:t>Trang chi tiết sản phẩm được thiết kế nhằm cung cấp đầy đủ thông tin về sản phẩm mà khách hàng lựa chọn.</w:t>
      </w:r>
    </w:p>
    <w:p w14:paraId="7A1B16F0" w14:textId="77777777" w:rsidR="00AE11A3" w:rsidRDefault="00AE11A3" w:rsidP="00AE11A3">
      <w:pPr>
        <w:pStyle w:val="noidung"/>
      </w:pPr>
      <w:r>
        <w:t>Giao diện được chia thành hai cột. Cột bên trái hiển thị hình ảnh sản phẩm với kích thước lớn giúp người dùng dễ dàng quan sát. Cột bên phải hiển thị tên sản phẩm, thương hiệu, giá bán, mô tả ngắn cùng nút "Thêm vào giỏ hàng". Cách bố trí này giúp người dùng dễ dàng theo dõi thông tin mà không bị rối mắt.</w:t>
      </w:r>
    </w:p>
    <w:p w14:paraId="7C4BEC05" w14:textId="77777777" w:rsidR="00AE11A3" w:rsidRDefault="00AE11A3" w:rsidP="00AE11A3">
      <w:pPr>
        <w:pStyle w:val="noidung"/>
      </w:pPr>
      <w:r>
        <w:t>Màu sắc của giá bán được thiết kế nổi bật nhằm thu hút sự chú ý của khách hàng. Nút thêm vào giỏ hàng sử dụng màu đen kết hợp hiệu ứng chuyển màu vàng khi đưa chuột vào nhằm tăng khả năng tương tác và tạo cảm giác hiện đại.</w:t>
      </w:r>
    </w:p>
    <w:p w14:paraId="07AA7F52" w14:textId="77777777" w:rsidR="00AE11A3" w:rsidRDefault="00AE11A3" w:rsidP="00AE11A3">
      <w:pPr>
        <w:pStyle w:val="noidung"/>
      </w:pPr>
      <w:r>
        <w:t>Khi người dùng lựa chọn một sản phẩm bất kỳ từ trang chủ, toàn bộ dữ liệu sẽ được lấy từ LocalStorage và hiển thị lên giao diện mà không cần tải lại từ máy chủ. Điều này giúp tốc độ phản hồi nhanh và mang lại trải nghiệm sử dụng mượt mà.</w:t>
      </w:r>
    </w:p>
    <w:p w14:paraId="32E317E0" w14:textId="77777777" w:rsidR="006A3541" w:rsidRDefault="006A3541" w:rsidP="006A3541">
      <w:pPr>
        <w:pStyle w:val="Heading3"/>
      </w:pPr>
      <w:bookmarkStart w:id="37" w:name="_Toc235046148"/>
      <w:r w:rsidRPr="006A3541">
        <w:t>Giao diện trang giới thiệu</w:t>
      </w:r>
      <w:bookmarkEnd w:id="37"/>
    </w:p>
    <w:p w14:paraId="4D17B0DC" w14:textId="77777777" w:rsidR="006A3541" w:rsidRDefault="006A3541" w:rsidP="006A3541">
      <w:pPr>
        <w:pStyle w:val="noidung"/>
      </w:pPr>
      <w:r>
        <w:t>Trang giới thiệu được thiết kế với bố cục đơn giản nhằm tập trung vào nội dung giới thiệu thương hiệu Aura Perfume.</w:t>
      </w:r>
    </w:p>
    <w:p w14:paraId="20E8C283" w14:textId="77777777" w:rsidR="006A3541" w:rsidRDefault="006A3541" w:rsidP="006A3541">
      <w:pPr>
        <w:pStyle w:val="noidung"/>
      </w:pPr>
      <w:r>
        <w:t>Toàn bộ nội dung được đặt trong một khung màu trắng, kết hợp với hiệu ứng đổ bóng nhẹ để tạo cảm giác nổi bật trên nền màu kem của website. Tiêu đề được căn giữa và sử dụng kích thước chữ lớn nhằm thu hút sự chú ý của người đọc. Nội dung được trình bày theo từng đoạn văn giúp người dùng dễ theo dõi và nắm bắt thông tin.</w:t>
      </w:r>
    </w:p>
    <w:p w14:paraId="1C7AE639" w14:textId="77777777" w:rsidR="006A3541" w:rsidRDefault="006A3541" w:rsidP="006A3541">
      <w:pPr>
        <w:pStyle w:val="noidung"/>
      </w:pPr>
      <w:r>
        <w:t>Thông qua trang này, khách hàng có thể hiểu rõ hơn về định hướng phát triển, lĩnh vực kinh doanh cũng như cam kết chất lượng của Aura Perfume.</w:t>
      </w:r>
    </w:p>
    <w:p w14:paraId="31DEC8E3" w14:textId="77777777" w:rsidR="006A3541" w:rsidRDefault="006A3541" w:rsidP="006A3541">
      <w:pPr>
        <w:pStyle w:val="Heading3"/>
      </w:pPr>
      <w:bookmarkStart w:id="38" w:name="_Toc235046149"/>
      <w:r w:rsidRPr="006A3541">
        <w:t>Giao diện trang liên hệ</w:t>
      </w:r>
      <w:bookmarkEnd w:id="38"/>
    </w:p>
    <w:p w14:paraId="4ACD7E70" w14:textId="77777777" w:rsidR="006A3541" w:rsidRDefault="006A3541" w:rsidP="006A3541">
      <w:pPr>
        <w:pStyle w:val="noidung"/>
      </w:pPr>
      <w:r>
        <w:t>Trang liên hệ được xây dựng nhằm tạo cầu nối giữa khách hàng và cửa hàng Aura Perfume. Đây là nơi khách hàng có thể gửi những ý kiến đóng góp, yêu cầu tư vấn hoặc phản hồi về chất lượng sản phẩm và dịch vụ. Mặc dù đây chỉ là một chức năng đơn giản trong phiên bản hiện tại nhưng lại có vai trò quan trọng trong việc nâng cao trải nghiệm người dùng cũng như tăng khả năng tương tác giữa khách hàng với cửa hàng.</w:t>
      </w:r>
    </w:p>
    <w:p w14:paraId="48785D96" w14:textId="77777777" w:rsidR="006A3541" w:rsidRDefault="006A3541" w:rsidP="006A3541">
      <w:pPr>
        <w:pStyle w:val="noidung"/>
      </w:pPr>
      <w:r>
        <w:lastRenderedPageBreak/>
        <w:t>Giao diện của trang liên hệ được thiết kế theo phong cách đồng bộ với toàn bộ website. Thanh điều hướng (Navigation Bar) được đặt ở phía trên giúp người dùng dễ dàng quay lại trang chủ hoặc chuyển sang các trang khác mà không cần sử dụng nút quay lại của trình duyệt. Phần nội dung chính được đặt trong một khung nền màu trắng với các góc bo nhẹ và hiệu ứng đổ bóng nhằm tạo cảm giác hiện đại và chuyên nghiệp.</w:t>
      </w:r>
    </w:p>
    <w:p w14:paraId="4CAB2799" w14:textId="77777777" w:rsidR="006A3541" w:rsidRDefault="006A3541" w:rsidP="006A3541">
      <w:pPr>
        <w:pStyle w:val="noidung"/>
      </w:pPr>
      <w:r>
        <w:t>Biểu mẫu liên hệ bao gồm ba thành phần chính là ô nhập họ và tên, ô nhập địa chỉ thư điện tử và vùng nhập nội dung phản hồi. Các trường dữ liệu đều sử dụng thuộc tính required để đảm bảo người dùng nhập đầy đủ thông tin trước khi gửi. Đối với trường Email, trình duyệt sẽ tự động kiểm tra định dạng thư điện tử nhằm hạn chế các lỗi nhập sai thông tin.</w:t>
      </w:r>
    </w:p>
    <w:p w14:paraId="5D1AE5D5" w14:textId="77777777" w:rsidR="006A3541" w:rsidRDefault="006A3541" w:rsidP="006A3541">
      <w:pPr>
        <w:pStyle w:val="noidung"/>
      </w:pPr>
      <w:r>
        <w:t>Sau khi người dùng hoàn tất việc nhập dữ liệu và nhấn nút "Gửi Liên Hệ", hệ thống sẽ sử dụng JavaScript để ngăn biểu mẫu gửi dữ liệu theo cách truyền thống bằng phương thức event.preventDefault(). Sau đó, một hộp thoại thông báo sẽ xuất hiện với nội dung "Gửi phản hồi thành công!", giúp người dùng biết rằng thao tác của mình đã được hệ thống tiếp nhận. Trong phạm vi của đề tài, dữ liệu chưa được lưu vào cơ sở dữ liệu mà chỉ mô phỏng quy trình gửi thông tin. Đây là tiền đề để sau này có thể tích hợp PHP hoặc NodeJS nhằm lưu dữ liệu vào MySQL và gửi email tự động đến quản trị viên.</w:t>
      </w:r>
    </w:p>
    <w:p w14:paraId="6BF000A1" w14:textId="77777777" w:rsidR="006A3541" w:rsidRDefault="006A3541" w:rsidP="006A3541">
      <w:pPr>
        <w:pStyle w:val="noidung"/>
      </w:pPr>
      <w:r>
        <w:t>Nhìn chung, mặc dù chức năng liên hệ chưa được phát triển hoàn chỉnh nhưng đã đáp ứng được yêu cầu của một website giới thiệu sản phẩm cơ bản. Giao diện đơn giản, dễ sử dụng và phù hợp với mọi đối tượng khách hàng.</w:t>
      </w:r>
    </w:p>
    <w:p w14:paraId="71552209" w14:textId="77777777" w:rsidR="006A3541" w:rsidRDefault="006A3541" w:rsidP="006A3541">
      <w:pPr>
        <w:pStyle w:val="Heading2"/>
      </w:pPr>
      <w:bookmarkStart w:id="39" w:name="_Toc235046150"/>
      <w:r w:rsidRPr="006A3541">
        <w:t>Thuật toán hoạt động của hệ thống</w:t>
      </w:r>
      <w:bookmarkEnd w:id="39"/>
    </w:p>
    <w:p w14:paraId="6A07B5B8" w14:textId="77777777" w:rsidR="006A3541" w:rsidRDefault="006A3541" w:rsidP="006A3541">
      <w:pPr>
        <w:pStyle w:val="noidung"/>
      </w:pPr>
      <w:r w:rsidRPr="006A3541">
        <w:t>Sau khi hoàn thành việc thiết kế giao diện và các chức năng chính, bước tiếp theo là xây dựng thuật toán xử lý của hệ thống. Thuật toán đóng vai trò quyết định đến cách website hoạt động và khả năng tương tác với người sử dụng. Trong đề tài này, các chức năng được xử lý hoàn toàn bằng JavaScript kết hợp với LocalStorage của trình duyệt.</w:t>
      </w:r>
    </w:p>
    <w:p w14:paraId="44D336D3" w14:textId="77777777" w:rsidR="006A3541" w:rsidRDefault="006A3541" w:rsidP="006A3541">
      <w:pPr>
        <w:pStyle w:val="Heading3"/>
      </w:pPr>
      <w:bookmarkStart w:id="40" w:name="_Toc235046151"/>
      <w:r>
        <w:lastRenderedPageBreak/>
        <w:t>Thuật toán hiển thị danh sách sản phẩm</w:t>
      </w:r>
      <w:bookmarkEnd w:id="40"/>
    </w:p>
    <w:p w14:paraId="75EB1477" w14:textId="77777777" w:rsidR="006A3541" w:rsidRDefault="006A3541" w:rsidP="006A3541">
      <w:pPr>
        <w:pStyle w:val="noidung"/>
      </w:pPr>
      <w:r>
        <w:t>Khi người dùng truy cập vào website, trình duyệt sẽ tải tệp index.html. Sau đó, trình duyệt tiến hành đọc toàn bộ mã HTML để tạo cấu trúc giao diện, đồng thời tải tệp CSS nhằm định dạng màu sắc, kích thước và bố cục của các thành phần trên trang.</w:t>
      </w:r>
    </w:p>
    <w:p w14:paraId="567D14F0" w14:textId="77777777" w:rsidR="006A3541" w:rsidRDefault="006A3541" w:rsidP="006A3541">
      <w:pPr>
        <w:pStyle w:val="noidung"/>
      </w:pPr>
      <w:r>
        <w:t>Danh sách sản phẩm đã được khai báo sẵn trong mã HTML nên hệ thống không cần truy xuất dữ liệu từ cơ sở dữ liệu hoặc máy chủ. Điều này giúp tốc độ tải trang nhanh và giảm đáng kể thời gian phản hồi.</w:t>
      </w:r>
    </w:p>
    <w:p w14:paraId="179910D5" w14:textId="77777777" w:rsidR="006A3541" w:rsidRDefault="006A3541" w:rsidP="006A3541">
      <w:pPr>
        <w:pStyle w:val="noidung"/>
      </w:pPr>
      <w:r>
        <w:t>Sau khi hoàn tất việc hiển thị giao diện, người dùng có thể xem toàn bộ 12 sản phẩm nước hoa nữ cao cấp với đầy đủ hình ảnh, thương hiệu, tên sản phẩm và giá bán. Mỗi sản phẩm đều được gắn sự kiện onclick để xử lý khi người dùng nhấn chuột vào sản phẩm tương ứng.</w:t>
      </w:r>
    </w:p>
    <w:p w14:paraId="66278674" w14:textId="77777777" w:rsidR="006A3541" w:rsidRDefault="006A3541" w:rsidP="006A3541">
      <w:pPr>
        <w:pStyle w:val="noidung"/>
      </w:pPr>
      <w:r>
        <w:t>Thuật toán có thể mô tả như sau:</w:t>
      </w:r>
    </w:p>
    <w:p w14:paraId="155E107F" w14:textId="77777777" w:rsidR="006A3541" w:rsidRDefault="006A3541" w:rsidP="006A3541">
      <w:pPr>
        <w:pStyle w:val="noidung"/>
      </w:pPr>
      <w:r>
        <w:t>Bước 1: Người dùng truy cập trang chủ.</w:t>
      </w:r>
    </w:p>
    <w:p w14:paraId="54AB9162" w14:textId="77777777" w:rsidR="006A3541" w:rsidRDefault="006A3541" w:rsidP="006A3541">
      <w:pPr>
        <w:pStyle w:val="noidung"/>
      </w:pPr>
      <w:r>
        <w:t>Bước 2: Trình duyệt tải giao diện HTML.</w:t>
      </w:r>
    </w:p>
    <w:p w14:paraId="54F52DBF" w14:textId="77777777" w:rsidR="006A3541" w:rsidRDefault="006A3541" w:rsidP="006A3541">
      <w:pPr>
        <w:pStyle w:val="noidung"/>
      </w:pPr>
      <w:r>
        <w:t>Bước 3: CSS định dạng giao diện.</w:t>
      </w:r>
    </w:p>
    <w:p w14:paraId="5CE8EDB9" w14:textId="77777777" w:rsidR="006A3541" w:rsidRDefault="006A3541" w:rsidP="006A3541">
      <w:pPr>
        <w:pStyle w:val="noidung"/>
      </w:pPr>
      <w:r>
        <w:t>Bước 4: Hiển thị toàn bộ sản phẩm.</w:t>
      </w:r>
    </w:p>
    <w:p w14:paraId="6EF4BD47" w14:textId="77777777" w:rsidR="006A3541" w:rsidRPr="006A3541" w:rsidRDefault="006A3541" w:rsidP="006A3541">
      <w:pPr>
        <w:pStyle w:val="noidung"/>
      </w:pPr>
      <w:r>
        <w:t>Bước 5: Chờ người dùng lựa chọn sản phẩm.</w:t>
      </w:r>
    </w:p>
    <w:p w14:paraId="3E0E3C49" w14:textId="77777777" w:rsidR="006A3541" w:rsidRDefault="006A3541" w:rsidP="006A3541">
      <w:pPr>
        <w:pStyle w:val="Heading3"/>
      </w:pPr>
      <w:bookmarkStart w:id="41" w:name="_Toc235046152"/>
      <w:r w:rsidRPr="006A3541">
        <w:t>Thuật toán xem chi tiết sản phẩm</w:t>
      </w:r>
      <w:bookmarkEnd w:id="41"/>
    </w:p>
    <w:p w14:paraId="432BA126" w14:textId="77777777" w:rsidR="006A3541" w:rsidRDefault="006A3541" w:rsidP="006A3541">
      <w:pPr>
        <w:pStyle w:val="noidung"/>
      </w:pPr>
      <w:r>
        <w:t>Đây là thuật toán quan trọng nhất của toàn bộ website.</w:t>
      </w:r>
    </w:p>
    <w:p w14:paraId="7BD20678" w14:textId="77777777" w:rsidR="006A3541" w:rsidRDefault="006A3541" w:rsidP="006A3541">
      <w:pPr>
        <w:pStyle w:val="noidung"/>
      </w:pPr>
      <w:r>
        <w:t>Khi người dùng nhấn vào một sản phẩm, hàm xemChiTiet() sẽ được gọi. Hàm này nhận vào năm tham số gồm:</w:t>
      </w:r>
    </w:p>
    <w:p w14:paraId="434F175D" w14:textId="77777777" w:rsidR="006A3541" w:rsidRDefault="006A3541" w:rsidP="006A3541">
      <w:pPr>
        <w:pStyle w:val="noidung"/>
        <w:numPr>
          <w:ilvl w:val="0"/>
          <w:numId w:val="37"/>
        </w:numPr>
      </w:pPr>
      <w:r>
        <w:t>ID sản phẩm</w:t>
      </w:r>
    </w:p>
    <w:p w14:paraId="4C4028AB" w14:textId="77777777" w:rsidR="006A3541" w:rsidRDefault="006A3541" w:rsidP="006A3541">
      <w:pPr>
        <w:pStyle w:val="noidung"/>
        <w:numPr>
          <w:ilvl w:val="0"/>
          <w:numId w:val="37"/>
        </w:numPr>
      </w:pPr>
      <w:r>
        <w:t>Tên sản phẩm</w:t>
      </w:r>
    </w:p>
    <w:p w14:paraId="546518D0" w14:textId="77777777" w:rsidR="006A3541" w:rsidRDefault="006A3541" w:rsidP="006A3541">
      <w:pPr>
        <w:pStyle w:val="noidung"/>
        <w:numPr>
          <w:ilvl w:val="0"/>
          <w:numId w:val="37"/>
        </w:numPr>
      </w:pPr>
      <w:r>
        <w:t>Thương hiệu</w:t>
      </w:r>
    </w:p>
    <w:p w14:paraId="4575C498" w14:textId="77777777" w:rsidR="006A3541" w:rsidRDefault="006A3541" w:rsidP="006A3541">
      <w:pPr>
        <w:pStyle w:val="noidung"/>
        <w:numPr>
          <w:ilvl w:val="0"/>
          <w:numId w:val="37"/>
        </w:numPr>
      </w:pPr>
      <w:r>
        <w:t>Giá bán</w:t>
      </w:r>
    </w:p>
    <w:p w14:paraId="5203DDAC" w14:textId="77777777" w:rsidR="006A3541" w:rsidRDefault="006A3541" w:rsidP="006A3541">
      <w:pPr>
        <w:pStyle w:val="noidung"/>
        <w:numPr>
          <w:ilvl w:val="0"/>
          <w:numId w:val="37"/>
        </w:numPr>
      </w:pPr>
      <w:r>
        <w:t>Hình ảnh</w:t>
      </w:r>
    </w:p>
    <w:p w14:paraId="795C033F" w14:textId="77777777" w:rsidR="006A3541" w:rsidRDefault="006A3541" w:rsidP="006A3541">
      <w:pPr>
        <w:pStyle w:val="noidung"/>
      </w:pPr>
      <w:r>
        <w:lastRenderedPageBreak/>
        <w:t>Sau đó chương trình tạo một đối tượng JavaScript chứa các thông tin trên và chuyển thành chuỗi JSON thông qua hàm JSON.stringify(). Dữ liệu được lưu vào LocalStorage với khóa selectedProduct. Cuối cùng hệ thống tự động chuyển sang trang chi-tiet.html.</w:t>
      </w:r>
    </w:p>
    <w:p w14:paraId="59F57A14" w14:textId="77777777" w:rsidR="006A3541" w:rsidRDefault="006A3541" w:rsidP="006A3541">
      <w:pPr>
        <w:pStyle w:val="noidung"/>
      </w:pPr>
      <w:r>
        <w:t>Khi trang chi tiết được tải, JavaScript tiếp tục đọc dữ liệu bằng localStorage.getItem(), chuyển đổi ngược bằng JSON.parse() rồi hiển thị lên giao diện. Nhờ đó người dùng có thể xem đầy đủ thông tin của sản phẩm vừa chọn mà không cần kết nối đến máy chủ.</w:t>
      </w:r>
    </w:p>
    <w:p w14:paraId="39592436" w14:textId="77777777" w:rsidR="006A3541" w:rsidRDefault="006A3541" w:rsidP="006A3541">
      <w:pPr>
        <w:pStyle w:val="noidung"/>
      </w:pPr>
      <w:r>
        <w:t>Thuật toán hoạt động được mô tả như sau:</w:t>
      </w:r>
    </w:p>
    <w:p w14:paraId="2BCF0861" w14:textId="77777777" w:rsidR="006A3541" w:rsidRDefault="006A3541" w:rsidP="006A3541">
      <w:pPr>
        <w:pStyle w:val="noidung"/>
      </w:pPr>
      <w:r>
        <w:t>Người dùng chọn sản phẩm → Lấy thông tin sản phẩm → Tạo đối tượng JavaScript → Chuyển sang JSON → Lưu LocalStorage → Chuyển sang trang chi tiết → Đọc LocalStorage → Hiển thị sản phẩm.</w:t>
      </w:r>
    </w:p>
    <w:p w14:paraId="40814622" w14:textId="77777777" w:rsidR="006A3541" w:rsidRDefault="006A3541" w:rsidP="006A3541">
      <w:pPr>
        <w:pStyle w:val="Heading3"/>
      </w:pPr>
      <w:bookmarkStart w:id="42" w:name="_Toc235046153"/>
      <w:r w:rsidRPr="006A3541">
        <w:t>Thuật toán gửi liên hệ</w:t>
      </w:r>
      <w:bookmarkEnd w:id="42"/>
    </w:p>
    <w:p w14:paraId="3A6C5879" w14:textId="77777777" w:rsidR="006A3541" w:rsidRPr="006A3541" w:rsidRDefault="006A3541" w:rsidP="006A3541">
      <w:pPr>
        <w:pStyle w:val="noidung"/>
      </w:pPr>
      <w:r w:rsidRPr="006A3541">
        <w:t>Khi khách hàng truy cập trang liên hệ và nhập đầy đủ thông tin, hệ thống sẽ kiểm tra các trường dữ liệu.</w:t>
      </w:r>
    </w:p>
    <w:p w14:paraId="698AF6CA" w14:textId="77777777" w:rsidR="006A3541" w:rsidRPr="006A3541" w:rsidRDefault="006A3541" w:rsidP="006A3541">
      <w:pPr>
        <w:pStyle w:val="noidung"/>
      </w:pPr>
      <w:r w:rsidRPr="006A3541">
        <w:t>Nếu còn trường bỏ trống hoặc email không đúng định dạng, trình duyệt sẽ yêu cầu người dùng nhập lại.</w:t>
      </w:r>
    </w:p>
    <w:p w14:paraId="132AA59C" w14:textId="77777777" w:rsidR="006A3541" w:rsidRPr="006A3541" w:rsidRDefault="006A3541" w:rsidP="006A3541">
      <w:pPr>
        <w:pStyle w:val="noidung"/>
      </w:pPr>
      <w:r w:rsidRPr="006A3541">
        <w:t>Nếu toàn bộ dữ liệu hợp lệ, JavaScript sẽ ngăn hành động gửi biểu mẫu mặc định và hiển thị thông báo xác nhận gửi thành công.</w:t>
      </w:r>
    </w:p>
    <w:p w14:paraId="66201FAC" w14:textId="77777777" w:rsidR="006A3541" w:rsidRPr="006A3541" w:rsidRDefault="006A3541" w:rsidP="006A3541">
      <w:pPr>
        <w:pStyle w:val="noidung"/>
      </w:pPr>
      <w:r w:rsidRPr="006A3541">
        <w:t>Thuật toán gồm các bước:</w:t>
      </w:r>
    </w:p>
    <w:p w14:paraId="796BE6B1" w14:textId="77777777" w:rsidR="006A3541" w:rsidRPr="006A3541" w:rsidRDefault="006A3541" w:rsidP="006A3541">
      <w:pPr>
        <w:pStyle w:val="noidung"/>
        <w:numPr>
          <w:ilvl w:val="0"/>
          <w:numId w:val="39"/>
        </w:numPr>
      </w:pPr>
      <w:r w:rsidRPr="006A3541">
        <w:t xml:space="preserve">Người dùng nhập thông tin. </w:t>
      </w:r>
    </w:p>
    <w:p w14:paraId="3B7E1301" w14:textId="77777777" w:rsidR="006A3541" w:rsidRPr="006A3541" w:rsidRDefault="006A3541" w:rsidP="006A3541">
      <w:pPr>
        <w:pStyle w:val="noidung"/>
        <w:numPr>
          <w:ilvl w:val="0"/>
          <w:numId w:val="39"/>
        </w:numPr>
      </w:pPr>
      <w:r w:rsidRPr="006A3541">
        <w:t xml:space="preserve">Kiểm tra dữ liệu. </w:t>
      </w:r>
    </w:p>
    <w:p w14:paraId="6EABED32" w14:textId="77777777" w:rsidR="006A3541" w:rsidRPr="006A3541" w:rsidRDefault="006A3541" w:rsidP="006A3541">
      <w:pPr>
        <w:pStyle w:val="noidung"/>
        <w:numPr>
          <w:ilvl w:val="0"/>
          <w:numId w:val="39"/>
        </w:numPr>
      </w:pPr>
      <w:r w:rsidRPr="006A3541">
        <w:t xml:space="preserve">Nếu hợp lệ thì hiển thị thông báo thành công. </w:t>
      </w:r>
    </w:p>
    <w:p w14:paraId="54B77D37" w14:textId="77777777" w:rsidR="006A3541" w:rsidRPr="006A3541" w:rsidRDefault="006A3541" w:rsidP="006A3541">
      <w:pPr>
        <w:pStyle w:val="noidung"/>
        <w:numPr>
          <w:ilvl w:val="0"/>
          <w:numId w:val="39"/>
        </w:numPr>
      </w:pPr>
      <w:r w:rsidRPr="006A3541">
        <w:t xml:space="preserve">Nếu không hợp lệ thì yêu cầu nhập lại. </w:t>
      </w:r>
    </w:p>
    <w:p w14:paraId="1E4B901B" w14:textId="77777777" w:rsidR="006A3541" w:rsidRDefault="006A3541" w:rsidP="006A3541">
      <w:pPr>
        <w:pStyle w:val="noidung"/>
      </w:pPr>
      <w:r w:rsidRPr="006A3541">
        <w:t xml:space="preserve">Mặc dù đây chỉ là thuật toán đơn giản nhưng vẫn đáp ứng mục tiêu của đề tài là mô phỏng quy trình tiếp nhận thông tin khách hàng. </w:t>
      </w:r>
    </w:p>
    <w:p w14:paraId="53E42F94" w14:textId="77777777" w:rsidR="006A3541" w:rsidRDefault="006A3541" w:rsidP="006A3541">
      <w:pPr>
        <w:pStyle w:val="Heading2"/>
      </w:pPr>
      <w:bookmarkStart w:id="43" w:name="_Toc235046154"/>
      <w:r>
        <w:lastRenderedPageBreak/>
        <w:t>Đánh giá chương</w:t>
      </w:r>
      <w:bookmarkEnd w:id="43"/>
    </w:p>
    <w:p w14:paraId="74021D73" w14:textId="77777777" w:rsidR="006A3541" w:rsidRDefault="006A3541" w:rsidP="006A3541">
      <w:pPr>
        <w:pStyle w:val="noidung"/>
      </w:pPr>
      <w:r>
        <w:t>Qua quá trình phân tích và thiết kế hệ thống có thể thấy website Aura Perfume đã đáp ứng được hầu hết các mục tiêu ban đầu của đề tài. Hệ thống được xây dựng với cấu trúc rõ ràng, giao diện hiện đại và các chức năng phù hợp với một website giới thiệu sản phẩm.</w:t>
      </w:r>
    </w:p>
    <w:p w14:paraId="1030B912" w14:textId="77777777" w:rsidR="006A3541" w:rsidRDefault="006A3541" w:rsidP="006A3541">
      <w:pPr>
        <w:pStyle w:val="noidung"/>
      </w:pPr>
      <w:r>
        <w:t>Các chức năng chính như hiển thị danh sách sản phẩm, xem chi tiết sản phẩm, giới thiệu cửa hàng và liên hệ đều hoạt động ổn định. Việc sử dụng HTML, CSS và JavaScript giúp website có tốc độ tải nhanh, giao diện trực quan và dễ dàng bảo trì. Đặc biệt, LocalStorage được sử dụng để lưu trữ thông tin sản phẩm giúp việc truyền dữ liệu giữa các trang trở nên đơn giản mà không cần đến cơ sở dữ liệu. Đây là giải pháp phù hợp với quy mô của đề tài và đáp ứng tốt yêu cầu học tập.</w:t>
      </w:r>
    </w:p>
    <w:p w14:paraId="3838976B" w14:textId="77777777" w:rsidR="006A3541" w:rsidRDefault="006A3541" w:rsidP="006A3541">
      <w:pPr>
        <w:pStyle w:val="noidung"/>
      </w:pPr>
      <w:r>
        <w:t>Tuy nhiên, hệ thống vẫn còn một số hạn chế như chưa có chức năng đăng nhập, quản lý người dùng, quản lý đơn hàng và thanh toán trực tuyến. Những nội dung này sẽ là cơ sở để phát triển hệ thống trong các phiên bản tiếp theo.</w:t>
      </w:r>
    </w:p>
    <w:p w14:paraId="6E15C055" w14:textId="77777777" w:rsidR="00AE636C" w:rsidRDefault="006A3541" w:rsidP="00CD2C51">
      <w:pPr>
        <w:pStyle w:val="noidung"/>
      </w:pPr>
      <w:r>
        <w:t>Có thể khẳng định rằng kết quả phân tích và thiết kế trong chương này là nền tảng quan trọng để tiến hành xây dựng, kiểm thử và đánh giá website ở chương tiếp theo.</w:t>
      </w:r>
    </w:p>
    <w:p w14:paraId="53805C43" w14:textId="77777777" w:rsidR="00CD2C51" w:rsidRDefault="00CD2C51" w:rsidP="00CD2C51">
      <w:pPr>
        <w:pStyle w:val="noidung"/>
      </w:pPr>
    </w:p>
    <w:p w14:paraId="7E605904" w14:textId="77777777" w:rsidR="00CD2C51" w:rsidRDefault="00CD2C51" w:rsidP="00CD2C51">
      <w:pPr>
        <w:pStyle w:val="noidung"/>
      </w:pPr>
    </w:p>
    <w:p w14:paraId="5143F71F" w14:textId="77777777" w:rsidR="00CD2C51" w:rsidRDefault="00CD2C51" w:rsidP="00CD2C51">
      <w:pPr>
        <w:pStyle w:val="noidung"/>
      </w:pPr>
    </w:p>
    <w:p w14:paraId="376C4617" w14:textId="77777777" w:rsidR="00CD2C51" w:rsidRDefault="00CD2C51" w:rsidP="00CD2C51">
      <w:pPr>
        <w:pStyle w:val="noidung"/>
      </w:pPr>
    </w:p>
    <w:p w14:paraId="4FC9B46D" w14:textId="77777777" w:rsidR="00C9554E" w:rsidRDefault="00C9554E" w:rsidP="00CD2C51">
      <w:pPr>
        <w:pStyle w:val="noidung"/>
      </w:pPr>
    </w:p>
    <w:p w14:paraId="081B8BCC" w14:textId="77777777" w:rsidR="00CD2C51" w:rsidRDefault="00CD2C51" w:rsidP="00CD2C51">
      <w:pPr>
        <w:pStyle w:val="noidung"/>
      </w:pPr>
    </w:p>
    <w:p w14:paraId="23CECE8D" w14:textId="77777777" w:rsidR="00CD2C51" w:rsidRDefault="00CD2C51" w:rsidP="00CD2C51">
      <w:pPr>
        <w:pStyle w:val="noidung"/>
      </w:pPr>
    </w:p>
    <w:p w14:paraId="4FD6CEF7" w14:textId="77777777" w:rsidR="00CD2C51" w:rsidRPr="00AE636C" w:rsidRDefault="00CD2C51" w:rsidP="00CD2C51">
      <w:pPr>
        <w:pStyle w:val="noidung"/>
      </w:pPr>
    </w:p>
    <w:p w14:paraId="7ECEA81A" w14:textId="77777777" w:rsidR="0035699F" w:rsidRDefault="008759C1" w:rsidP="00653A3A">
      <w:pPr>
        <w:pStyle w:val="Heading1"/>
      </w:pPr>
      <w:bookmarkStart w:id="44" w:name="_Toc235046155"/>
      <w:r>
        <w:lastRenderedPageBreak/>
        <w:t>KẾT QUẢ</w:t>
      </w:r>
      <w:r w:rsidR="00DF06F5">
        <w:t xml:space="preserve"> thực nghiệm</w:t>
      </w:r>
      <w:bookmarkEnd w:id="44"/>
    </w:p>
    <w:p w14:paraId="5913ED7F" w14:textId="77777777" w:rsidR="00D724C7" w:rsidRDefault="00CD2C51" w:rsidP="00CD2C51">
      <w:pPr>
        <w:pStyle w:val="Heading2"/>
      </w:pPr>
      <w:bookmarkStart w:id="45" w:name="_Toc235046156"/>
      <w:r w:rsidRPr="00CD2C51">
        <w:t>Môi trường thực nghiệm</w:t>
      </w:r>
      <w:bookmarkEnd w:id="45"/>
    </w:p>
    <w:p w14:paraId="6C8B0B4F" w14:textId="77777777" w:rsidR="00C9554E" w:rsidRDefault="00C9554E" w:rsidP="00C9554E">
      <w:pPr>
        <w:pStyle w:val="noidung"/>
      </w:pPr>
      <w:r>
        <w:t>Sau khi hoàn thành quá trình phân tích, thiết kế và xây dựng website Aura Perfume, hệ thống được tiến hành chạy thử nghiệm nhằm kiểm tra tính ổn định của các chức năng cũng như đánh giá khả năng đáp ứng các yêu cầu đã đặt ra ở giai đoạn đầu của đề tài. Quá trình thực nghiệm được thực hiện trên máy tính cá nhân với môi trường phát triển đơn giản, phù hợp với các công nghệ được sử dụng trong đề tài.</w:t>
      </w:r>
    </w:p>
    <w:p w14:paraId="2D3DBE4D" w14:textId="77777777" w:rsidR="00C9554E" w:rsidRDefault="00C9554E" w:rsidP="00C9554E">
      <w:pPr>
        <w:pStyle w:val="noidung"/>
      </w:pPr>
      <w:r>
        <w:t>Website được xây dựng bằng ngôn ngữ đánh dấu HTML5, ngôn ngữ định dạng CSS3 và ngôn ngữ lập trình JavaScript. Đây đều là những công nghệ phổ biến trong phát triển website tĩnh, có khả năng tương thích với hầu hết các trình duyệt hiện nay. Việc sử dụng các công nghệ này giúp website có tốc độ tải nhanh, dễ bảo trì và thuận lợi trong quá trình nâng cấp sau này.</w:t>
      </w:r>
    </w:p>
    <w:p w14:paraId="34BA5954" w14:textId="77777777" w:rsidR="00C9554E" w:rsidRDefault="00C9554E" w:rsidP="00C9554E">
      <w:pPr>
        <w:pStyle w:val="noidung"/>
      </w:pPr>
      <w:r>
        <w:t>Quá trình lập trình được thực hiện bằng phần mềm Visual Studio Code. Đây là một trình soạn thảo mã nguồn miễn phí, hỗ trợ nhiều ngôn ngữ lập trình và tích hợp nhiều tiện ích mở rộng giúp tăng hiệu quả trong quá trình phát triển website.</w:t>
      </w:r>
    </w:p>
    <w:p w14:paraId="6C01BEAF" w14:textId="77777777" w:rsidR="00CD2C51" w:rsidRDefault="00C9554E" w:rsidP="00C9554E">
      <w:pPr>
        <w:pStyle w:val="noidung"/>
      </w:pPr>
      <w:r>
        <w:t>Website được kiểm thử trên các trình duyệt phổ biến như Google Chrome và Microsoft Edge. Kết quả cho thấy toàn bộ giao diện đều hiển thị chính xác, các hiệu ứng chuyển động hoạt động ổn định và các chức năng JavaScript không phát sinh lỗi trong quá trình sử dụng.</w:t>
      </w:r>
    </w:p>
    <w:p w14:paraId="56E29BD7" w14:textId="5E14158A" w:rsidR="00E13C29" w:rsidRDefault="00E13C29" w:rsidP="00E13C29">
      <w:pPr>
        <w:pStyle w:val="Caption"/>
        <w:keepNext/>
      </w:pPr>
      <w:bookmarkStart w:id="46" w:name="_Toc235046086"/>
      <w:r>
        <w:t xml:space="preserve">Bảng </w:t>
      </w:r>
      <w:fldSimple w:instr=" STYLEREF 1 \s ">
        <w:r w:rsidR="00BD1376">
          <w:rPr>
            <w:noProof/>
          </w:rPr>
          <w:t>4</w:t>
        </w:r>
      </w:fldSimple>
      <w:r w:rsidR="00BD1376">
        <w:t>.</w:t>
      </w:r>
      <w:fldSimple w:instr=" SEQ Bảng \* ARABIC \s 1 ">
        <w:r w:rsidR="00BD1376">
          <w:rPr>
            <w:noProof/>
          </w:rPr>
          <w:t>1</w:t>
        </w:r>
      </w:fldSimple>
      <w:r>
        <w:t xml:space="preserve"> </w:t>
      </w:r>
      <w:r w:rsidRPr="00B918E5">
        <w:t>Môi trường thực nghiệm</w:t>
      </w:r>
      <w:bookmarkEnd w:id="46"/>
    </w:p>
    <w:tbl>
      <w:tblPr>
        <w:tblStyle w:val="TableGrid"/>
        <w:tblW w:w="0" w:type="auto"/>
        <w:tblLook w:val="04A0" w:firstRow="1" w:lastRow="0" w:firstColumn="1" w:lastColumn="0" w:noHBand="0" w:noVBand="1"/>
      </w:tblPr>
      <w:tblGrid>
        <w:gridCol w:w="4389"/>
        <w:gridCol w:w="4389"/>
      </w:tblGrid>
      <w:tr w:rsidR="00C9554E" w14:paraId="1CE12C34" w14:textId="77777777" w:rsidTr="00C9554E">
        <w:tc>
          <w:tcPr>
            <w:tcW w:w="4389" w:type="dxa"/>
          </w:tcPr>
          <w:p w14:paraId="19FD313E" w14:textId="77777777" w:rsidR="00C9554E" w:rsidRPr="00B918E5" w:rsidRDefault="00C9554E" w:rsidP="00C9554E">
            <w:pPr>
              <w:pStyle w:val="noidung"/>
              <w:spacing w:before="0" w:after="0"/>
              <w:ind w:firstLine="0"/>
              <w:rPr>
                <w:b/>
              </w:rPr>
            </w:pPr>
            <w:r w:rsidRPr="00B918E5">
              <w:rPr>
                <w:b/>
              </w:rPr>
              <w:t>Thành phần</w:t>
            </w:r>
          </w:p>
        </w:tc>
        <w:tc>
          <w:tcPr>
            <w:tcW w:w="4389" w:type="dxa"/>
          </w:tcPr>
          <w:p w14:paraId="2156E022" w14:textId="77777777" w:rsidR="00C9554E" w:rsidRPr="00B918E5" w:rsidRDefault="00C9554E" w:rsidP="00C9554E">
            <w:pPr>
              <w:pStyle w:val="noidung"/>
              <w:spacing w:before="0" w:after="0"/>
              <w:ind w:firstLine="0"/>
              <w:rPr>
                <w:b/>
              </w:rPr>
            </w:pPr>
            <w:r w:rsidRPr="00B918E5">
              <w:rPr>
                <w:b/>
              </w:rPr>
              <w:t>Thông tin</w:t>
            </w:r>
          </w:p>
        </w:tc>
      </w:tr>
      <w:tr w:rsidR="00C9554E" w14:paraId="710A47C0" w14:textId="77777777" w:rsidTr="00C9554E">
        <w:tc>
          <w:tcPr>
            <w:tcW w:w="4389" w:type="dxa"/>
          </w:tcPr>
          <w:p w14:paraId="0569950B" w14:textId="77777777" w:rsidR="00C9554E" w:rsidRDefault="00C9554E" w:rsidP="00C9554E">
            <w:pPr>
              <w:pStyle w:val="noidung"/>
              <w:spacing w:before="0" w:after="0"/>
              <w:ind w:firstLine="0"/>
            </w:pPr>
            <w:r>
              <w:t>Hệ điều hành</w:t>
            </w:r>
          </w:p>
        </w:tc>
        <w:tc>
          <w:tcPr>
            <w:tcW w:w="4389" w:type="dxa"/>
          </w:tcPr>
          <w:p w14:paraId="3E878BC8" w14:textId="77777777" w:rsidR="00C9554E" w:rsidRDefault="00C9554E" w:rsidP="00C9554E">
            <w:pPr>
              <w:pStyle w:val="noidung"/>
              <w:spacing w:before="0" w:after="0"/>
              <w:ind w:firstLine="0"/>
            </w:pPr>
            <w:r>
              <w:t>Windows 10/11</w:t>
            </w:r>
          </w:p>
        </w:tc>
      </w:tr>
      <w:tr w:rsidR="00C9554E" w14:paraId="0DF850B9" w14:textId="77777777" w:rsidTr="00C9554E">
        <w:tc>
          <w:tcPr>
            <w:tcW w:w="4389" w:type="dxa"/>
          </w:tcPr>
          <w:p w14:paraId="326F979F" w14:textId="77777777" w:rsidR="00C9554E" w:rsidRDefault="00C9554E" w:rsidP="00C9554E">
            <w:pPr>
              <w:pStyle w:val="noidung"/>
              <w:spacing w:before="0" w:after="0"/>
              <w:ind w:firstLine="0"/>
            </w:pPr>
            <w:r>
              <w:t>Trình soạn thảo</w:t>
            </w:r>
          </w:p>
        </w:tc>
        <w:tc>
          <w:tcPr>
            <w:tcW w:w="4389" w:type="dxa"/>
          </w:tcPr>
          <w:p w14:paraId="7E1886CD" w14:textId="77777777" w:rsidR="00C9554E" w:rsidRDefault="00C9554E" w:rsidP="00C9554E">
            <w:pPr>
              <w:pStyle w:val="noidung"/>
              <w:spacing w:before="0" w:after="0"/>
              <w:ind w:firstLine="0"/>
            </w:pPr>
            <w:r>
              <w:t>Visual Studio Code</w:t>
            </w:r>
          </w:p>
        </w:tc>
      </w:tr>
      <w:tr w:rsidR="00C9554E" w14:paraId="7F0A6D59" w14:textId="77777777" w:rsidTr="00C9554E">
        <w:tc>
          <w:tcPr>
            <w:tcW w:w="4389" w:type="dxa"/>
          </w:tcPr>
          <w:p w14:paraId="0A3D9291" w14:textId="77777777" w:rsidR="00C9554E" w:rsidRDefault="00C9554E" w:rsidP="00C9554E">
            <w:pPr>
              <w:pStyle w:val="noidung"/>
              <w:spacing w:before="0" w:after="0"/>
              <w:ind w:firstLine="0"/>
            </w:pPr>
            <w:r>
              <w:t>Ngôn ngữ lập trình</w:t>
            </w:r>
          </w:p>
        </w:tc>
        <w:tc>
          <w:tcPr>
            <w:tcW w:w="4389" w:type="dxa"/>
          </w:tcPr>
          <w:p w14:paraId="772C717B" w14:textId="77777777" w:rsidR="00C9554E" w:rsidRDefault="00C9554E" w:rsidP="00C9554E">
            <w:pPr>
              <w:pStyle w:val="noidung"/>
              <w:spacing w:before="0" w:after="0"/>
              <w:ind w:firstLine="0"/>
            </w:pPr>
            <w:r>
              <w:t>HTML5, CSS3, JavaScript</w:t>
            </w:r>
          </w:p>
        </w:tc>
      </w:tr>
      <w:tr w:rsidR="00C9554E" w14:paraId="30B88176" w14:textId="77777777" w:rsidTr="00C9554E">
        <w:tc>
          <w:tcPr>
            <w:tcW w:w="4389" w:type="dxa"/>
          </w:tcPr>
          <w:p w14:paraId="4E11DE4D" w14:textId="77777777" w:rsidR="00C9554E" w:rsidRDefault="00C9554E" w:rsidP="00C9554E">
            <w:pPr>
              <w:pStyle w:val="noidung"/>
              <w:spacing w:before="0" w:after="0"/>
              <w:ind w:firstLine="0"/>
            </w:pPr>
            <w:r>
              <w:t>Trình duyệt</w:t>
            </w:r>
          </w:p>
        </w:tc>
        <w:tc>
          <w:tcPr>
            <w:tcW w:w="4389" w:type="dxa"/>
          </w:tcPr>
          <w:p w14:paraId="1E8A0A43" w14:textId="77777777" w:rsidR="00C9554E" w:rsidRDefault="00C9554E" w:rsidP="00C9554E">
            <w:pPr>
              <w:pStyle w:val="noidung"/>
              <w:spacing w:before="0" w:after="0"/>
              <w:ind w:firstLine="0"/>
            </w:pPr>
            <w:r>
              <w:t>Google Chrome, Microsoft Edge</w:t>
            </w:r>
          </w:p>
        </w:tc>
      </w:tr>
      <w:tr w:rsidR="00C9554E" w14:paraId="62BE0DB9" w14:textId="77777777" w:rsidTr="00C9554E">
        <w:tc>
          <w:tcPr>
            <w:tcW w:w="4389" w:type="dxa"/>
          </w:tcPr>
          <w:p w14:paraId="314B4C88" w14:textId="77777777" w:rsidR="00C9554E" w:rsidRDefault="00C9554E" w:rsidP="00C9554E">
            <w:pPr>
              <w:pStyle w:val="noidung"/>
              <w:spacing w:before="0" w:after="0"/>
              <w:ind w:firstLine="0"/>
            </w:pPr>
            <w:r>
              <w:t>Cơ sở dữ liệu</w:t>
            </w:r>
          </w:p>
        </w:tc>
        <w:tc>
          <w:tcPr>
            <w:tcW w:w="4389" w:type="dxa"/>
          </w:tcPr>
          <w:p w14:paraId="30C3CDE1" w14:textId="77777777" w:rsidR="00C9554E" w:rsidRDefault="00C9554E" w:rsidP="00C9554E">
            <w:pPr>
              <w:pStyle w:val="noidung"/>
              <w:spacing w:before="0" w:after="0"/>
              <w:ind w:firstLine="0"/>
            </w:pPr>
            <w:r>
              <w:t>Không sử dụng</w:t>
            </w:r>
          </w:p>
        </w:tc>
      </w:tr>
      <w:tr w:rsidR="00C9554E" w14:paraId="6EA83901" w14:textId="77777777" w:rsidTr="00C9554E">
        <w:tc>
          <w:tcPr>
            <w:tcW w:w="4389" w:type="dxa"/>
          </w:tcPr>
          <w:p w14:paraId="30215C02" w14:textId="77777777" w:rsidR="00C9554E" w:rsidRDefault="00C9554E" w:rsidP="00C9554E">
            <w:pPr>
              <w:pStyle w:val="noidung"/>
              <w:spacing w:before="0" w:after="0"/>
              <w:ind w:firstLine="0"/>
            </w:pPr>
            <w:r>
              <w:t>Lưu trữ dữ liệu</w:t>
            </w:r>
          </w:p>
        </w:tc>
        <w:tc>
          <w:tcPr>
            <w:tcW w:w="4389" w:type="dxa"/>
          </w:tcPr>
          <w:p w14:paraId="0AD37E7D" w14:textId="77777777" w:rsidR="00C9554E" w:rsidRDefault="00C9554E" w:rsidP="00C9554E">
            <w:pPr>
              <w:pStyle w:val="noidung"/>
              <w:spacing w:before="0" w:after="0"/>
              <w:ind w:firstLine="0"/>
            </w:pPr>
            <w:r>
              <w:t>LocalStorage của trình duyệt</w:t>
            </w:r>
          </w:p>
        </w:tc>
      </w:tr>
      <w:tr w:rsidR="00C9554E" w14:paraId="5948B70E" w14:textId="77777777" w:rsidTr="00C9554E">
        <w:tc>
          <w:tcPr>
            <w:tcW w:w="4389" w:type="dxa"/>
          </w:tcPr>
          <w:p w14:paraId="469FD306" w14:textId="77777777" w:rsidR="00C9554E" w:rsidRDefault="00C9554E" w:rsidP="00C9554E">
            <w:pPr>
              <w:pStyle w:val="noidung"/>
              <w:spacing w:before="0" w:after="0"/>
              <w:ind w:firstLine="0"/>
            </w:pPr>
            <w:r>
              <w:t>Máy chủ</w:t>
            </w:r>
          </w:p>
        </w:tc>
        <w:tc>
          <w:tcPr>
            <w:tcW w:w="4389" w:type="dxa"/>
          </w:tcPr>
          <w:p w14:paraId="7C6F6A2A" w14:textId="77777777" w:rsidR="00C9554E" w:rsidRDefault="00C9554E" w:rsidP="00C9554E">
            <w:pPr>
              <w:pStyle w:val="noidung"/>
              <w:spacing w:before="0" w:after="0"/>
              <w:ind w:firstLine="0"/>
            </w:pPr>
            <w:r>
              <w:t>Không sử dụng (Website tĩnh)</w:t>
            </w:r>
          </w:p>
        </w:tc>
      </w:tr>
    </w:tbl>
    <w:p w14:paraId="7C7A4F36" w14:textId="77777777" w:rsidR="00B918E5" w:rsidRDefault="00B918E5" w:rsidP="00B918E5">
      <w:pPr>
        <w:pStyle w:val="noidung"/>
      </w:pPr>
      <w:r w:rsidRPr="00B918E5">
        <w:lastRenderedPageBreak/>
        <w:t>Nhìn chung, môi trường thực nghiệm đáp ứng đầy đủ yêu cầu của đề tài, giúp website hoạt động ổn định và đảm bảo tính tương thích trên nhiều trình duyệt khác nhau.</w:t>
      </w:r>
    </w:p>
    <w:p w14:paraId="7B3DC246" w14:textId="77777777" w:rsidR="00B918E5" w:rsidRDefault="00B918E5" w:rsidP="00B918E5">
      <w:pPr>
        <w:pStyle w:val="Heading2"/>
      </w:pPr>
      <w:bookmarkStart w:id="47" w:name="_Toc235046157"/>
      <w:r w:rsidRPr="00B918E5">
        <w:t>Dữ liệu thực nghiệm</w:t>
      </w:r>
      <w:bookmarkEnd w:id="47"/>
    </w:p>
    <w:p w14:paraId="0B52FAC8" w14:textId="77777777" w:rsidR="00B918E5" w:rsidRDefault="00B918E5" w:rsidP="00B918E5">
      <w:pPr>
        <w:pStyle w:val="noidung"/>
      </w:pPr>
      <w:r>
        <w:t>Để đánh giá hiệu quả hoạt động của hệ thống, website được tiến hành thử nghiệm với tập dữ liệu gồm mười hai sản phẩm nước hoa nữ cao cấp. Mỗi sản phẩm đều được xây dựng đầy đủ các thông tin như tên sản phẩm, thương hiệu, giá bán và hình ảnh minh họa. Những dữ liệu này được khai báo trực tiếp trong mã nguồn HTML và được truyền sang trang chi tiết thông qua LocalStorage khi người dùng lựa chọn xem thông tin sản phẩm.</w:t>
      </w:r>
    </w:p>
    <w:p w14:paraId="096B8E2C" w14:textId="77777777" w:rsidR="00B918E5" w:rsidRDefault="00B918E5" w:rsidP="00B918E5">
      <w:pPr>
        <w:pStyle w:val="noidung"/>
      </w:pPr>
      <w:r>
        <w:t>Các thương hiệu được lựa chọn đều là những thương hiệu nổi tiếng trên thế giới như Chanel, Dior, Gucci, Yves Saint Laurent, Lancôme, Tom Ford, Versace, Marc Jacobs, Giorgio Armani, Chloé, Maison Francis Kurkdjian và Narciso Rodriguez. Việc sử dụng những thương hiệu này giúp giao diện website trở nên chuyên nghiệp và phù hợp với định hướng của cửa hàng Aura Perfume.</w:t>
      </w:r>
    </w:p>
    <w:p w14:paraId="7E39D458" w14:textId="77777777" w:rsidR="00B918E5" w:rsidRDefault="00B918E5" w:rsidP="00B918E5">
      <w:pPr>
        <w:pStyle w:val="noidung"/>
      </w:pPr>
      <w:r>
        <w:t>Bên cạnh dữ liệu sản phẩm, website còn sử dụng các hình ảnh minh họa có độ phân giải cao nhằm tăng tính thẩm mỹ. Ngoài ra, các thông tin giới thiệu cửa hàng và biểu mẫu liên hệ cũng được xây dựng đầy đủ nhằm mô phỏng một website bán hàng hoàn chỉnh.</w:t>
      </w:r>
    </w:p>
    <w:p w14:paraId="0B94342D" w14:textId="77777777" w:rsidR="00B918E5" w:rsidRPr="00B918E5" w:rsidRDefault="00B918E5" w:rsidP="00B918E5">
      <w:pPr>
        <w:pStyle w:val="noidung"/>
      </w:pPr>
      <w:r>
        <w:t>Trong quá trình thực nghiệm, toàn bộ dữ liệu đều được hiển thị chính xác, không xuất hiện lỗi mất dữ liệu hoặc hiển thị sai thông tin.</w:t>
      </w:r>
    </w:p>
    <w:p w14:paraId="4FA24DBB" w14:textId="77777777" w:rsidR="00D724C7" w:rsidRDefault="003D4A92" w:rsidP="00D724C7">
      <w:pPr>
        <w:pStyle w:val="Heading2"/>
      </w:pPr>
      <w:bookmarkStart w:id="48" w:name="_Toc235046158"/>
      <w:r>
        <w:t>Kết quả thực nghiệm</w:t>
      </w:r>
      <w:bookmarkEnd w:id="48"/>
    </w:p>
    <w:p w14:paraId="208CDF4B" w14:textId="77777777" w:rsidR="00B918E5" w:rsidRPr="00B918E5" w:rsidRDefault="00B918E5" w:rsidP="00B918E5">
      <w:pPr>
        <w:pStyle w:val="noidung"/>
      </w:pPr>
      <w:r w:rsidRPr="00B918E5">
        <w:t>Sau khi hoàn tất việc xây dựng website, tiến hành kiểm tra từng chức năng của hệ thống nhằm đánh giá khả năng hoạt động cũng như tính ổn định của website. Kết quả thử nghiệm cho thấy tất cả các chức năng chính đều hoạt động đúng theo yêu cầu đặt ra</w:t>
      </w:r>
    </w:p>
    <w:p w14:paraId="575F0A59" w14:textId="77777777" w:rsidR="003D4A92" w:rsidRPr="003D4A92" w:rsidRDefault="00B918E5" w:rsidP="003D4A92">
      <w:pPr>
        <w:pStyle w:val="Heading3"/>
      </w:pPr>
      <w:bookmarkStart w:id="49" w:name="_Toc235046159"/>
      <w:r>
        <w:lastRenderedPageBreak/>
        <w:t>Kết quả g</w:t>
      </w:r>
      <w:r w:rsidR="003D4A92">
        <w:t>iao diện trang chủ</w:t>
      </w:r>
      <w:bookmarkEnd w:id="49"/>
    </w:p>
    <w:p w14:paraId="741CEAD2" w14:textId="77777777" w:rsidR="00B918E5" w:rsidRDefault="00B918E5" w:rsidP="00B918E5">
      <w:pPr>
        <w:pStyle w:val="noidung"/>
      </w:pPr>
      <w:r>
        <w:t>Trang chủ là giao diện đầu tiên mà người dùng nhìn thấy khi truy cập website Aura Perfume. Đây cũng là trang đóng vai trò quan trọng nhất trong toàn bộ hệ thống vì tập trung hầu hết các thông tin về sản phẩm.</w:t>
      </w:r>
    </w:p>
    <w:p w14:paraId="1469691C" w14:textId="77777777" w:rsidR="00B918E5" w:rsidRDefault="00B918E5" w:rsidP="00B918E5">
      <w:pPr>
        <w:pStyle w:val="noidung"/>
      </w:pPr>
      <w:r>
        <w:t>Giao diện trang chủ được thiết kế với bố cục hiện đại gồm ba phần chính là Header, Banner và khu vực hiển thị sản phẩm. Thanh điều hướng được bố trí ở phía trên giúp người dùng dễ dàng chuyển sang các trang Giới thiệu hoặc Liên hệ. Banner sử dụng hình nền lớn kết hợp với khẩu hiệu của cửa hàng nhằm tạo ấn tượng ngay từ lần truy cập đầu tiên.</w:t>
      </w:r>
    </w:p>
    <w:p w14:paraId="2AF22387" w14:textId="77777777" w:rsidR="008759C1" w:rsidRDefault="00B918E5" w:rsidP="00B918E5">
      <w:pPr>
        <w:pStyle w:val="noidung"/>
      </w:pPr>
      <w:r>
        <w:t>Phía dưới banner là danh sách mười hai sản phẩm nước hoa nữ cao cấp được trình bày theo dạng lưới. Mỗi sản phẩm bao gồm hình ảnh, tên, thương hiệu, giá bán và đánh giá năm sao. Khi người dùng di chuyển chuột vào sản phẩm, hiệu ứng chuyển động được kích hoạt giúp giao diện trở nên sinh động và thu hút hơn.</w:t>
      </w:r>
    </w:p>
    <w:p w14:paraId="0FC7C906" w14:textId="77777777" w:rsidR="00E13C29" w:rsidRDefault="007B64C3" w:rsidP="00E13C29">
      <w:pPr>
        <w:pStyle w:val="noidung"/>
        <w:keepNext/>
        <w:jc w:val="center"/>
      </w:pPr>
      <w:r>
        <w:rPr>
          <w:noProof/>
        </w:rPr>
        <w:drawing>
          <wp:inline distT="0" distB="0" distL="0" distR="0" wp14:anchorId="79AD89C8" wp14:editId="7D4F74D7">
            <wp:extent cx="5029200" cy="2625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9200" cy="2625090"/>
                    </a:xfrm>
                    <a:prstGeom prst="rect">
                      <a:avLst/>
                    </a:prstGeom>
                  </pic:spPr>
                </pic:pic>
              </a:graphicData>
            </a:graphic>
          </wp:inline>
        </w:drawing>
      </w:r>
    </w:p>
    <w:p w14:paraId="495240E2" w14:textId="47486EC4" w:rsidR="00E13C29" w:rsidRDefault="00E13C29" w:rsidP="00E13C29">
      <w:pPr>
        <w:pStyle w:val="noidung"/>
        <w:jc w:val="center"/>
      </w:pPr>
      <w:bookmarkStart w:id="50" w:name="_Toc235046076"/>
      <w:r>
        <w:t xml:space="preserve">Hình </w:t>
      </w:r>
      <w:fldSimple w:instr=" STYLEREF 1 \s ">
        <w:r w:rsidR="00CB1FB6">
          <w:rPr>
            <w:noProof/>
          </w:rPr>
          <w:t>4</w:t>
        </w:r>
      </w:fldSimple>
      <w:r w:rsidR="00CB1FB6">
        <w:t>.</w:t>
      </w:r>
      <w:fldSimple w:instr=" SEQ Hình \* ARABIC \s 1 ">
        <w:r w:rsidR="00CB1FB6">
          <w:rPr>
            <w:noProof/>
          </w:rPr>
          <w:t>1</w:t>
        </w:r>
      </w:fldSimple>
      <w:r>
        <w:t xml:space="preserve"> </w:t>
      </w:r>
      <w:r w:rsidRPr="007B64C3">
        <w:t>Giao diện trang chủ Aura Perfume</w:t>
      </w:r>
      <w:bookmarkEnd w:id="50"/>
    </w:p>
    <w:p w14:paraId="1B03242A" w14:textId="77777777" w:rsidR="007B64C3" w:rsidRPr="00E13C29" w:rsidRDefault="007B64C3" w:rsidP="00E13C29">
      <w:pPr>
        <w:pStyle w:val="noidung"/>
      </w:pPr>
      <w:r w:rsidRPr="00E13C29">
        <w:t>Qua quá trình kiểm thử cho thấy giao diện hiển thị đầy đủ trên các trình duyệt phổ biến, tốc độ tải trang nhanh và không xuất hiện lỗi bố cục.</w:t>
      </w:r>
    </w:p>
    <w:p w14:paraId="628F18BA" w14:textId="77777777" w:rsidR="00D724C7" w:rsidRDefault="007B64C3" w:rsidP="00D724C7">
      <w:pPr>
        <w:pStyle w:val="Heading3"/>
      </w:pPr>
      <w:bookmarkStart w:id="51" w:name="_Toc235046160"/>
      <w:r>
        <w:t>Kết quả giao diện chi tiết sản phẩm</w:t>
      </w:r>
      <w:bookmarkEnd w:id="51"/>
    </w:p>
    <w:p w14:paraId="26B47DA0" w14:textId="77777777" w:rsidR="007B64C3" w:rsidRPr="007B64C3" w:rsidRDefault="007B64C3" w:rsidP="007B64C3">
      <w:pPr>
        <w:pStyle w:val="noidung"/>
      </w:pPr>
      <w:r w:rsidRPr="007B64C3">
        <w:t>Sau khi người dùng nhấn vào một sản phẩm bất kỳ trên trang chủ, hệ thống sẽ chuyển sang trang chi tiết sản phẩm.</w:t>
      </w:r>
    </w:p>
    <w:p w14:paraId="754425BC" w14:textId="77777777" w:rsidR="007B64C3" w:rsidRPr="007B64C3" w:rsidRDefault="007B64C3" w:rsidP="007B64C3">
      <w:pPr>
        <w:pStyle w:val="noidung"/>
      </w:pPr>
      <w:r w:rsidRPr="007B64C3">
        <w:lastRenderedPageBreak/>
        <w:t>Trang chi tiết hiển thị đầy đủ hình ảnh sản phẩm với kích thước lớn, tên nước hoa, thương hiệu, giá bán và phần mô tả. Ngoài ra, người dùng còn có thể lựa chọn nút "Thêm vào giỏ hàng" để mô phỏng thao tác mua sản phẩ</w:t>
      </w:r>
      <w:r>
        <w:t>m.</w:t>
      </w:r>
    </w:p>
    <w:p w14:paraId="5268897E" w14:textId="77777777" w:rsidR="003D4A92" w:rsidRDefault="007B64C3" w:rsidP="007B64C3">
      <w:pPr>
        <w:pStyle w:val="noidung"/>
      </w:pPr>
      <w:r w:rsidRPr="007B64C3">
        <w:t>Trong quá trình kiểm thử, dữ liệu được truyền chính xác thông qua LocalStorage. Khi chọn các sản phẩm khác nhau, hệ thống đều hiển thị đúng thông tin tương ứng, không xảy ra hiện tượng nhầm lẫn dữ liệu.</w:t>
      </w:r>
    </w:p>
    <w:p w14:paraId="746C6AC3" w14:textId="77777777" w:rsidR="00CB1FB6" w:rsidRDefault="00224E8F" w:rsidP="00CB1FB6">
      <w:pPr>
        <w:pStyle w:val="noidung"/>
        <w:keepNext/>
        <w:ind w:firstLine="0"/>
        <w:jc w:val="center"/>
      </w:pPr>
      <w:r>
        <w:rPr>
          <w:noProof/>
        </w:rPr>
        <w:drawing>
          <wp:inline distT="0" distB="0" distL="0" distR="0" wp14:anchorId="6BEC2C37" wp14:editId="59B85E61">
            <wp:extent cx="5067300" cy="26835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7300" cy="2683510"/>
                    </a:xfrm>
                    <a:prstGeom prst="rect">
                      <a:avLst/>
                    </a:prstGeom>
                  </pic:spPr>
                </pic:pic>
              </a:graphicData>
            </a:graphic>
          </wp:inline>
        </w:drawing>
      </w:r>
    </w:p>
    <w:p w14:paraId="0F156701" w14:textId="4DC0951D" w:rsidR="00CB1FB6" w:rsidRDefault="00CB1FB6" w:rsidP="00CB1FB6">
      <w:pPr>
        <w:pStyle w:val="noidung"/>
        <w:ind w:firstLine="0"/>
        <w:jc w:val="center"/>
      </w:pPr>
      <w:bookmarkStart w:id="52" w:name="_Toc235046077"/>
      <w:r>
        <w:t xml:space="preserve">Hình </w:t>
      </w:r>
      <w:fldSimple w:instr=" STYLEREF 1 \s ">
        <w:r>
          <w:rPr>
            <w:noProof/>
          </w:rPr>
          <w:t>4</w:t>
        </w:r>
      </w:fldSimple>
      <w:r>
        <w:t>.</w:t>
      </w:r>
      <w:fldSimple w:instr=" SEQ Hình \* ARABIC \s 1 ">
        <w:r>
          <w:rPr>
            <w:noProof/>
          </w:rPr>
          <w:t>2</w:t>
        </w:r>
      </w:fldSimple>
      <w:r>
        <w:t xml:space="preserve"> </w:t>
      </w:r>
      <w:r>
        <w:t>Giao diện chi tiết sản phẩm</w:t>
      </w:r>
      <w:bookmarkEnd w:id="52"/>
    </w:p>
    <w:p w14:paraId="0D2CA8F7" w14:textId="77777777" w:rsidR="003D4A92" w:rsidRDefault="00224E8F" w:rsidP="00224E8F">
      <w:pPr>
        <w:pStyle w:val="noidung"/>
      </w:pPr>
      <w:r>
        <w:t>Qua nhiều lần thử nghiệm, chức năng xem chi tiết hoạt động ổn định, thời gian phản hồi nhanh và không phát sinh lỗi.</w:t>
      </w:r>
    </w:p>
    <w:p w14:paraId="055AC4AE" w14:textId="77777777" w:rsidR="00224E8F" w:rsidRDefault="00224E8F" w:rsidP="00224E8F">
      <w:pPr>
        <w:pStyle w:val="Heading3"/>
      </w:pPr>
      <w:bookmarkStart w:id="53" w:name="_Toc235046161"/>
      <w:r w:rsidRPr="00224E8F">
        <w:t>Kết quả giao diện giới thiệu</w:t>
      </w:r>
      <w:bookmarkEnd w:id="53"/>
    </w:p>
    <w:p w14:paraId="0637FC7D" w14:textId="77777777" w:rsidR="00224E8F" w:rsidRDefault="00224E8F" w:rsidP="00224E8F">
      <w:pPr>
        <w:pStyle w:val="noidung"/>
      </w:pPr>
      <w:r w:rsidRPr="00224E8F">
        <w:t>Trang giới thiệu được xây dựng nhằm cung cấp các thông tin cơ bản về cửa hàng Aura Perfume. Nội dung giới thiệu được trình bày ngắn gọn, rõ ràng và dễ đọc. Giao diện sử dụng cùng phong cách thiết kế với trang chủ nhằm tạo sự thống nhất trong toàn bộ website.</w:t>
      </w:r>
    </w:p>
    <w:p w14:paraId="2CDE0082" w14:textId="77777777" w:rsidR="00224E8F" w:rsidRPr="00224E8F" w:rsidRDefault="00224E8F" w:rsidP="00224E8F">
      <w:pPr>
        <w:pStyle w:val="noidung"/>
      </w:pPr>
    </w:p>
    <w:p w14:paraId="14A10C1E" w14:textId="77777777" w:rsidR="00CB1FB6" w:rsidRDefault="00224E8F" w:rsidP="00CB1FB6">
      <w:pPr>
        <w:keepNext/>
        <w:jc w:val="center"/>
      </w:pPr>
      <w:r>
        <w:rPr>
          <w:noProof/>
        </w:rPr>
        <w:lastRenderedPageBreak/>
        <w:drawing>
          <wp:inline distT="0" distB="0" distL="0" distR="0" wp14:anchorId="17156075" wp14:editId="2A222CC4">
            <wp:extent cx="5580380" cy="196913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1969135"/>
                    </a:xfrm>
                    <a:prstGeom prst="rect">
                      <a:avLst/>
                    </a:prstGeom>
                  </pic:spPr>
                </pic:pic>
              </a:graphicData>
            </a:graphic>
          </wp:inline>
        </w:drawing>
      </w:r>
    </w:p>
    <w:p w14:paraId="5F5625E7" w14:textId="759AFD0C" w:rsidR="007F7593" w:rsidRDefault="00CB1FB6" w:rsidP="00CB1FB6">
      <w:pPr>
        <w:pStyle w:val="Caption"/>
      </w:pPr>
      <w:bookmarkStart w:id="54" w:name="_Toc235046078"/>
      <w:r>
        <w:t xml:space="preserve">Hình </w:t>
      </w:r>
      <w:fldSimple w:instr=" STYLEREF 1 \s ">
        <w:r>
          <w:rPr>
            <w:noProof/>
          </w:rPr>
          <w:t>4</w:t>
        </w:r>
      </w:fldSimple>
      <w:r>
        <w:t>.</w:t>
      </w:r>
      <w:fldSimple w:instr=" SEQ Hình \* ARABIC \s 1 ">
        <w:r>
          <w:rPr>
            <w:noProof/>
          </w:rPr>
          <w:t>3</w:t>
        </w:r>
      </w:fldSimple>
      <w:r>
        <w:t xml:space="preserve"> Giao diện giới thiệu</w:t>
      </w:r>
      <w:bookmarkEnd w:id="54"/>
    </w:p>
    <w:p w14:paraId="06F8F93F" w14:textId="77777777" w:rsidR="00AE29D3" w:rsidRPr="00AE29D3" w:rsidRDefault="00AE29D3" w:rsidP="00AE29D3">
      <w:pPr>
        <w:pStyle w:val="noidung"/>
      </w:pPr>
      <w:r w:rsidRPr="00AE29D3">
        <w:t>Kết quả thử nghiệm cho thấy người dùng có thể truy cập trang giới thiệu từ thanh điều hướng mà không gặp bất kỳ lỗi nào. Nội dung hiển thị chính xác và bố cục không bị thay đổi trên các trình duyệt khác nhau.</w:t>
      </w:r>
    </w:p>
    <w:p w14:paraId="187E8FB3" w14:textId="77777777" w:rsidR="00224E8F" w:rsidRDefault="00224E8F" w:rsidP="00224E8F">
      <w:pPr>
        <w:pStyle w:val="Heading3"/>
      </w:pPr>
      <w:bookmarkStart w:id="55" w:name="_Toc235046162"/>
      <w:r w:rsidRPr="00224E8F">
        <w:t>Kết quả giao diện trang liên hệ</w:t>
      </w:r>
      <w:bookmarkEnd w:id="55"/>
    </w:p>
    <w:p w14:paraId="4A5B8724" w14:textId="77777777" w:rsidR="00AE29D3" w:rsidRDefault="00AE29D3" w:rsidP="00AE29D3">
      <w:pPr>
        <w:pStyle w:val="noidung"/>
      </w:pPr>
      <w:r>
        <w:t>Trang liên hệ được xây dựng nhằm tạo điều kiện thuận lợi cho khách hàng trong quá trình trao đổi thông tin với cửa hàng Aura Perfume. Đây là một trong những chức năng quan trọng của website vì giúp tăng tính tương tác giữa doanh nghiệp và khách hàng, đồng thời hỗ trợ tiếp nhận các ý kiến đóng góp nhằm nâng cao chất lượng dịch vụ.</w:t>
      </w:r>
    </w:p>
    <w:p w14:paraId="345C4400" w14:textId="77777777" w:rsidR="00AE29D3" w:rsidRDefault="00AE29D3" w:rsidP="00AE29D3">
      <w:pPr>
        <w:pStyle w:val="noidung"/>
      </w:pPr>
      <w:r>
        <w:t>Giao diện của trang liên hệ được thiết kế đơn giản nhưng vẫn đảm bảo tính thẩm mỹ và dễ sử dụng. Phần đầu của trang vẫn giữ nguyên thanh điều hướng giống như các trang khác nhằm tạo sự thống nhất trong toàn bộ hệ thống. Bên dưới là phần tiêu đề "Liên hệ với chúng tôi", tiếp theo là biểu mẫu nhập thông tin của khách hàng.</w:t>
      </w:r>
    </w:p>
    <w:p w14:paraId="52A97842" w14:textId="77777777" w:rsidR="00AE29D3" w:rsidRDefault="00AE29D3" w:rsidP="00AE29D3">
      <w:pPr>
        <w:pStyle w:val="noidung"/>
      </w:pPr>
      <w:r>
        <w:t>Biểu mẫu liên hệ gồm ba trường dữ liệu là họ và tên, địa chỉ thư điện tử và nội dung phản hồi. Mỗi trường đều được thiết lập thuộc tính required, giúp trình duyệt tự động kiểm tra dữ liệu trước khi gửi. Điều này giúp hạn chế tình trạng người dùng bỏ sót thông tin hoặc nhập sai định dạng email.</w:t>
      </w:r>
    </w:p>
    <w:p w14:paraId="4A776806" w14:textId="77777777" w:rsidR="00AE29D3" w:rsidRDefault="00AE29D3" w:rsidP="00AE29D3">
      <w:pPr>
        <w:pStyle w:val="noidung"/>
      </w:pPr>
      <w:r>
        <w:t>Sau khi người dùng hoàn thành biểu mẫu và nhấn nút "Gửi Liên Hệ", chương trình sẽ sử dụng JavaScript để chặn hành động gửi biểu mẫu mặc định và hiển thị thông báo "Gửi phản hồi thành công!". Mặc dù dữ liệu chưa được lưu vào cơ sở dữ liệu nhưng thao tác này đã mô phỏng tương đối đầy đủ quy trình tiếp nhận phản hồi của khách hàng trong một website thương mại điện tử.</w:t>
      </w:r>
    </w:p>
    <w:p w14:paraId="61DE852B" w14:textId="77777777" w:rsidR="00B516A3" w:rsidRDefault="00AE29D3" w:rsidP="00CB1FB6">
      <w:pPr>
        <w:pStyle w:val="noidung"/>
        <w:keepNext/>
        <w:ind w:firstLine="0"/>
        <w:jc w:val="center"/>
      </w:pPr>
      <w:r>
        <w:rPr>
          <w:noProof/>
        </w:rPr>
        <w:lastRenderedPageBreak/>
        <w:drawing>
          <wp:inline distT="0" distB="0" distL="0" distR="0" wp14:anchorId="4C4FCE42" wp14:editId="2CA8A8A6">
            <wp:extent cx="5143500" cy="2516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500" cy="2516505"/>
                    </a:xfrm>
                    <a:prstGeom prst="rect">
                      <a:avLst/>
                    </a:prstGeom>
                  </pic:spPr>
                </pic:pic>
              </a:graphicData>
            </a:graphic>
          </wp:inline>
        </w:drawing>
      </w:r>
    </w:p>
    <w:p w14:paraId="2E4051F5" w14:textId="55EAA154" w:rsidR="00AE29D3" w:rsidRDefault="00B516A3" w:rsidP="00CB1FB6">
      <w:pPr>
        <w:pStyle w:val="noidung"/>
        <w:ind w:firstLine="0"/>
        <w:jc w:val="center"/>
      </w:pPr>
      <w:bookmarkStart w:id="56" w:name="_Toc235046079"/>
      <w:r>
        <w:t xml:space="preserve">Hình </w:t>
      </w:r>
      <w:fldSimple w:instr=" STYLEREF 1 \s ">
        <w:r w:rsidR="00CB1FB6">
          <w:rPr>
            <w:noProof/>
          </w:rPr>
          <w:t>4</w:t>
        </w:r>
      </w:fldSimple>
      <w:r w:rsidR="00CB1FB6">
        <w:t>.</w:t>
      </w:r>
      <w:fldSimple w:instr=" SEQ Hình \* ARABIC \s 1 ">
        <w:r w:rsidR="00CB1FB6">
          <w:rPr>
            <w:noProof/>
          </w:rPr>
          <w:t>4</w:t>
        </w:r>
      </w:fldSimple>
      <w:r w:rsidR="007F7593">
        <w:t xml:space="preserve"> Giao diện trang liên hệ</w:t>
      </w:r>
      <w:bookmarkEnd w:id="56"/>
    </w:p>
    <w:p w14:paraId="7494E3FD" w14:textId="77777777" w:rsidR="00AE29D3" w:rsidRDefault="00AE29D3" w:rsidP="00AE29D3">
      <w:pPr>
        <w:pStyle w:val="noidung"/>
      </w:pPr>
      <w:r w:rsidRPr="00AE29D3">
        <w:t>Qua nhiều lần thử nghiệm trên trình duyệt Google Chrome và Microsoft Edge, biểu mẫu liên hệ đều hoạt động ổn định. Các trường dữ liệu được kiểm tra chính xác và thông báo phản hồi được hiển thị đúng như mong muốn.</w:t>
      </w:r>
    </w:p>
    <w:p w14:paraId="0EFB65C3" w14:textId="77777777" w:rsidR="00AE29D3" w:rsidRDefault="00AE29D3" w:rsidP="00AE29D3">
      <w:pPr>
        <w:pStyle w:val="Heading2"/>
      </w:pPr>
      <w:bookmarkStart w:id="57" w:name="_Toc235046163"/>
      <w:r>
        <w:t>Kiểm thử hệ thống</w:t>
      </w:r>
      <w:bookmarkEnd w:id="57"/>
    </w:p>
    <w:p w14:paraId="5D7B9F43" w14:textId="77777777" w:rsidR="00AE29D3" w:rsidRDefault="00AE29D3" w:rsidP="00AE29D3">
      <w:pPr>
        <w:pStyle w:val="noidung"/>
      </w:pPr>
      <w:r>
        <w:t>Sau khi hoàn thành quá trình xây dựng website, tiến hành kiểm thử toàn bộ các chức năng nhằm đánh giá khả năng hoạt động cũng như phát hiện các lỗi có thể xảy ra trong quá trình sử dụng. Việc kiểm thử được thực hiện bằng phương pháp kiểm thử thủ công (Manual Testing), trong đó người thực hiện trực tiếp thao tác trên từng chức năng và ghi nhận kết quả.</w:t>
      </w:r>
    </w:p>
    <w:p w14:paraId="6A99BABC" w14:textId="77777777" w:rsidR="00AE29D3" w:rsidRDefault="00AE29D3" w:rsidP="00AE29D3">
      <w:pPr>
        <w:pStyle w:val="noidung"/>
      </w:pPr>
      <w:r>
        <w:t>Quá trình kiểm thử tập trung vào các chức năng chính của hệ thống như hiển thị danh sách sản phẩm, xem chi tiết sản phẩm, điều hướng giữa các trang, gửi biểu mẫu liên hệ và thêm sản phẩm vào giỏ hàng.</w:t>
      </w:r>
    </w:p>
    <w:p w14:paraId="57AC2F0F" w14:textId="17AB97EE" w:rsidR="00CB1FB6" w:rsidRDefault="00CB1FB6" w:rsidP="00CB1FB6">
      <w:pPr>
        <w:pStyle w:val="noidung"/>
        <w:ind w:left="1440" w:firstLine="720"/>
      </w:pPr>
      <w:bookmarkStart w:id="58" w:name="_Toc235046087"/>
      <w:r>
        <w:t xml:space="preserve">Bảng </w:t>
      </w:r>
      <w:fldSimple w:instr=" STYLEREF 1 \s ">
        <w:r w:rsidR="00BD1376">
          <w:rPr>
            <w:noProof/>
          </w:rPr>
          <w:t>4</w:t>
        </w:r>
      </w:fldSimple>
      <w:r w:rsidR="00BD1376">
        <w:t>.</w:t>
      </w:r>
      <w:fldSimple w:instr=" SEQ Bảng \* ARABIC \s 1 ">
        <w:r w:rsidR="00BD1376">
          <w:rPr>
            <w:noProof/>
          </w:rPr>
          <w:t>2</w:t>
        </w:r>
      </w:fldSimple>
      <w:r>
        <w:t xml:space="preserve"> </w:t>
      </w:r>
      <w:r w:rsidRPr="00D25FFD">
        <w:t>Kiểm thử chức năng trang chủ</w:t>
      </w:r>
      <w:bookmarkEnd w:id="58"/>
    </w:p>
    <w:tbl>
      <w:tblPr>
        <w:tblStyle w:val="TableGrid"/>
        <w:tblW w:w="0" w:type="auto"/>
        <w:jc w:val="center"/>
        <w:tblLook w:val="04A0" w:firstRow="1" w:lastRow="0" w:firstColumn="1" w:lastColumn="0" w:noHBand="0" w:noVBand="1"/>
      </w:tblPr>
      <w:tblGrid>
        <w:gridCol w:w="846"/>
        <w:gridCol w:w="2664"/>
        <w:gridCol w:w="1756"/>
        <w:gridCol w:w="1756"/>
        <w:gridCol w:w="1756"/>
      </w:tblGrid>
      <w:tr w:rsidR="00AE29D3" w14:paraId="54FC9E2A" w14:textId="77777777" w:rsidTr="00971D34">
        <w:trPr>
          <w:jc w:val="center"/>
        </w:trPr>
        <w:tc>
          <w:tcPr>
            <w:tcW w:w="846" w:type="dxa"/>
          </w:tcPr>
          <w:p w14:paraId="269D9FA1" w14:textId="77777777" w:rsidR="00AE29D3" w:rsidRPr="00D25FFD" w:rsidRDefault="00AE29D3" w:rsidP="00D25FFD">
            <w:pPr>
              <w:pStyle w:val="noidung"/>
              <w:spacing w:before="0" w:after="0"/>
              <w:ind w:firstLine="0"/>
              <w:jc w:val="center"/>
              <w:rPr>
                <w:b/>
              </w:rPr>
            </w:pPr>
            <w:r w:rsidRPr="00D25FFD">
              <w:rPr>
                <w:b/>
              </w:rPr>
              <w:t>STT</w:t>
            </w:r>
          </w:p>
        </w:tc>
        <w:tc>
          <w:tcPr>
            <w:tcW w:w="2664" w:type="dxa"/>
          </w:tcPr>
          <w:p w14:paraId="0801BB75" w14:textId="77777777" w:rsidR="00AE29D3" w:rsidRPr="00D25FFD" w:rsidRDefault="00AE29D3" w:rsidP="00D25FFD">
            <w:pPr>
              <w:pStyle w:val="noidung"/>
              <w:spacing w:before="0" w:after="0"/>
              <w:ind w:firstLine="0"/>
              <w:jc w:val="center"/>
              <w:rPr>
                <w:b/>
              </w:rPr>
            </w:pPr>
            <w:r w:rsidRPr="00D25FFD">
              <w:rPr>
                <w:b/>
              </w:rPr>
              <w:t>Chức năng</w:t>
            </w:r>
          </w:p>
        </w:tc>
        <w:tc>
          <w:tcPr>
            <w:tcW w:w="1756" w:type="dxa"/>
          </w:tcPr>
          <w:p w14:paraId="4581346C" w14:textId="77777777" w:rsidR="00F41ABC" w:rsidRPr="00D25FFD" w:rsidRDefault="00AE29D3" w:rsidP="00D25FFD">
            <w:pPr>
              <w:pStyle w:val="noidung"/>
              <w:spacing w:before="0" w:after="0"/>
              <w:ind w:firstLine="0"/>
              <w:jc w:val="center"/>
              <w:rPr>
                <w:b/>
              </w:rPr>
            </w:pPr>
            <w:r w:rsidRPr="00D25FFD">
              <w:rPr>
                <w:b/>
              </w:rPr>
              <w:t>Thao tác</w:t>
            </w:r>
          </w:p>
          <w:p w14:paraId="08C4E090" w14:textId="77777777" w:rsidR="00AE29D3" w:rsidRPr="00D25FFD" w:rsidRDefault="00AE29D3" w:rsidP="00D25FFD">
            <w:pPr>
              <w:pStyle w:val="noidung"/>
              <w:spacing w:before="0" w:after="0"/>
              <w:ind w:firstLine="0"/>
              <w:jc w:val="center"/>
              <w:rPr>
                <w:b/>
              </w:rPr>
            </w:pPr>
            <w:r w:rsidRPr="00D25FFD">
              <w:rPr>
                <w:b/>
              </w:rPr>
              <w:t>kiểm thử</w:t>
            </w:r>
          </w:p>
        </w:tc>
        <w:tc>
          <w:tcPr>
            <w:tcW w:w="1756" w:type="dxa"/>
          </w:tcPr>
          <w:p w14:paraId="03E7B92D" w14:textId="77777777" w:rsidR="00F41ABC" w:rsidRPr="00D25FFD" w:rsidRDefault="00F41ABC" w:rsidP="00D25FFD">
            <w:pPr>
              <w:pStyle w:val="noidung"/>
              <w:spacing w:before="0" w:after="0"/>
              <w:ind w:firstLine="0"/>
              <w:jc w:val="center"/>
              <w:rPr>
                <w:b/>
              </w:rPr>
            </w:pPr>
            <w:r w:rsidRPr="00D25FFD">
              <w:rPr>
                <w:b/>
              </w:rPr>
              <w:t>Kết quả</w:t>
            </w:r>
          </w:p>
          <w:p w14:paraId="6BB7A40C" w14:textId="77777777" w:rsidR="00AE29D3" w:rsidRPr="00D25FFD" w:rsidRDefault="00F41ABC" w:rsidP="00D25FFD">
            <w:pPr>
              <w:pStyle w:val="noidung"/>
              <w:spacing w:before="0" w:after="0"/>
              <w:ind w:firstLine="0"/>
              <w:jc w:val="center"/>
              <w:rPr>
                <w:b/>
              </w:rPr>
            </w:pPr>
            <w:r w:rsidRPr="00D25FFD">
              <w:rPr>
                <w:b/>
              </w:rPr>
              <w:t>mong đợi</w:t>
            </w:r>
          </w:p>
        </w:tc>
        <w:tc>
          <w:tcPr>
            <w:tcW w:w="1756" w:type="dxa"/>
          </w:tcPr>
          <w:p w14:paraId="7F1D631B" w14:textId="77777777" w:rsidR="00F41ABC" w:rsidRPr="00D25FFD" w:rsidRDefault="00F41ABC" w:rsidP="00D25FFD">
            <w:pPr>
              <w:pStyle w:val="noidung"/>
              <w:spacing w:before="0" w:after="0"/>
              <w:ind w:firstLine="0"/>
              <w:jc w:val="center"/>
              <w:rPr>
                <w:b/>
              </w:rPr>
            </w:pPr>
            <w:r w:rsidRPr="00D25FFD">
              <w:rPr>
                <w:b/>
              </w:rPr>
              <w:t>Kết quả</w:t>
            </w:r>
          </w:p>
          <w:p w14:paraId="257001AA" w14:textId="77777777" w:rsidR="00AE29D3" w:rsidRPr="00D25FFD" w:rsidRDefault="00F41ABC" w:rsidP="00D25FFD">
            <w:pPr>
              <w:pStyle w:val="noidung"/>
              <w:spacing w:before="0" w:after="0"/>
              <w:ind w:firstLine="0"/>
              <w:jc w:val="center"/>
              <w:rPr>
                <w:b/>
              </w:rPr>
            </w:pPr>
            <w:r w:rsidRPr="00D25FFD">
              <w:rPr>
                <w:b/>
              </w:rPr>
              <w:t>thực tế</w:t>
            </w:r>
          </w:p>
        </w:tc>
      </w:tr>
      <w:tr w:rsidR="00AE29D3" w14:paraId="30DB0123" w14:textId="77777777" w:rsidTr="00971D34">
        <w:trPr>
          <w:jc w:val="center"/>
        </w:trPr>
        <w:tc>
          <w:tcPr>
            <w:tcW w:w="846" w:type="dxa"/>
          </w:tcPr>
          <w:p w14:paraId="7A4C8F11" w14:textId="77777777" w:rsidR="00AE29D3" w:rsidRDefault="00F41ABC" w:rsidP="00D25FFD">
            <w:pPr>
              <w:pStyle w:val="noidung"/>
              <w:spacing w:before="0" w:after="0"/>
              <w:ind w:firstLine="0"/>
              <w:jc w:val="center"/>
            </w:pPr>
            <w:r>
              <w:t>1</w:t>
            </w:r>
          </w:p>
        </w:tc>
        <w:tc>
          <w:tcPr>
            <w:tcW w:w="2664" w:type="dxa"/>
          </w:tcPr>
          <w:p w14:paraId="661968E6" w14:textId="77777777" w:rsidR="00AE29D3" w:rsidRDefault="00F41ABC" w:rsidP="00D25FFD">
            <w:pPr>
              <w:pStyle w:val="noidung"/>
              <w:spacing w:before="0" w:after="0"/>
              <w:ind w:firstLine="0"/>
              <w:jc w:val="center"/>
            </w:pPr>
            <w:r>
              <w:t>Hiển thị logo</w:t>
            </w:r>
          </w:p>
        </w:tc>
        <w:tc>
          <w:tcPr>
            <w:tcW w:w="1756" w:type="dxa"/>
          </w:tcPr>
          <w:p w14:paraId="77DA24C8" w14:textId="77777777" w:rsidR="00AE29D3" w:rsidRDefault="00F41ABC" w:rsidP="00D25FFD">
            <w:pPr>
              <w:pStyle w:val="noidung"/>
              <w:spacing w:before="0" w:after="0"/>
              <w:ind w:firstLine="0"/>
              <w:jc w:val="center"/>
            </w:pPr>
            <w:r>
              <w:t>Mở website</w:t>
            </w:r>
          </w:p>
        </w:tc>
        <w:tc>
          <w:tcPr>
            <w:tcW w:w="1756" w:type="dxa"/>
          </w:tcPr>
          <w:p w14:paraId="06C1F5B6" w14:textId="77777777" w:rsidR="00AE29D3" w:rsidRDefault="00F41ABC" w:rsidP="00D25FFD">
            <w:pPr>
              <w:pStyle w:val="noidung"/>
              <w:spacing w:before="0" w:after="0"/>
              <w:ind w:firstLine="0"/>
              <w:jc w:val="center"/>
            </w:pPr>
            <w:r>
              <w:t>Logo hiển thị đúng</w:t>
            </w:r>
          </w:p>
        </w:tc>
        <w:tc>
          <w:tcPr>
            <w:tcW w:w="1756" w:type="dxa"/>
          </w:tcPr>
          <w:p w14:paraId="59FBEDB4" w14:textId="77777777" w:rsidR="00AE29D3" w:rsidRDefault="00F41ABC" w:rsidP="00D25FFD">
            <w:pPr>
              <w:pStyle w:val="noidung"/>
              <w:spacing w:before="0" w:after="0"/>
              <w:ind w:firstLine="0"/>
              <w:jc w:val="center"/>
            </w:pPr>
            <w:r>
              <w:t>Đạt</w:t>
            </w:r>
          </w:p>
        </w:tc>
      </w:tr>
      <w:tr w:rsidR="00AE29D3" w14:paraId="3368752D" w14:textId="77777777" w:rsidTr="00971D34">
        <w:trPr>
          <w:jc w:val="center"/>
        </w:trPr>
        <w:tc>
          <w:tcPr>
            <w:tcW w:w="846" w:type="dxa"/>
          </w:tcPr>
          <w:p w14:paraId="5CC76106" w14:textId="77777777" w:rsidR="00AE29D3" w:rsidRDefault="00F41ABC" w:rsidP="00D25FFD">
            <w:pPr>
              <w:pStyle w:val="noidung"/>
              <w:spacing w:before="0" w:after="0"/>
              <w:ind w:firstLine="0"/>
              <w:jc w:val="center"/>
            </w:pPr>
            <w:r>
              <w:t>2</w:t>
            </w:r>
          </w:p>
        </w:tc>
        <w:tc>
          <w:tcPr>
            <w:tcW w:w="2664" w:type="dxa"/>
          </w:tcPr>
          <w:p w14:paraId="67E1FDB1" w14:textId="77777777" w:rsidR="00AE29D3" w:rsidRDefault="00F41ABC" w:rsidP="00D25FFD">
            <w:pPr>
              <w:pStyle w:val="noidung"/>
              <w:spacing w:before="0" w:after="0"/>
              <w:ind w:firstLine="0"/>
              <w:jc w:val="center"/>
            </w:pPr>
            <w:r>
              <w:t>Thanh menu</w:t>
            </w:r>
          </w:p>
        </w:tc>
        <w:tc>
          <w:tcPr>
            <w:tcW w:w="1756" w:type="dxa"/>
          </w:tcPr>
          <w:p w14:paraId="63CE5953" w14:textId="77777777" w:rsidR="00AE29D3" w:rsidRDefault="00F41ABC" w:rsidP="00D25FFD">
            <w:pPr>
              <w:pStyle w:val="noidung"/>
              <w:spacing w:before="0" w:after="0"/>
              <w:ind w:firstLine="0"/>
              <w:jc w:val="center"/>
            </w:pPr>
            <w:r>
              <w:t>Chọn các mục menu</w:t>
            </w:r>
          </w:p>
        </w:tc>
        <w:tc>
          <w:tcPr>
            <w:tcW w:w="1756" w:type="dxa"/>
          </w:tcPr>
          <w:p w14:paraId="7E459FD0" w14:textId="77777777" w:rsidR="00AE29D3" w:rsidRDefault="00F41ABC" w:rsidP="00D25FFD">
            <w:pPr>
              <w:pStyle w:val="noidung"/>
              <w:spacing w:before="0" w:after="0"/>
              <w:ind w:firstLine="0"/>
              <w:jc w:val="center"/>
            </w:pPr>
            <w:r>
              <w:t>Chuyển đúng trang</w:t>
            </w:r>
          </w:p>
        </w:tc>
        <w:tc>
          <w:tcPr>
            <w:tcW w:w="1756" w:type="dxa"/>
          </w:tcPr>
          <w:p w14:paraId="5010E686" w14:textId="77777777" w:rsidR="00AE29D3" w:rsidRDefault="00F41ABC" w:rsidP="00D25FFD">
            <w:pPr>
              <w:pStyle w:val="noidung"/>
              <w:spacing w:before="0" w:after="0"/>
              <w:ind w:firstLine="0"/>
              <w:jc w:val="center"/>
            </w:pPr>
            <w:r>
              <w:t>Đạt</w:t>
            </w:r>
          </w:p>
        </w:tc>
      </w:tr>
      <w:tr w:rsidR="00AE29D3" w14:paraId="255AB219" w14:textId="77777777" w:rsidTr="00971D34">
        <w:trPr>
          <w:jc w:val="center"/>
        </w:trPr>
        <w:tc>
          <w:tcPr>
            <w:tcW w:w="846" w:type="dxa"/>
          </w:tcPr>
          <w:p w14:paraId="496418A9" w14:textId="77777777" w:rsidR="00AE29D3" w:rsidRDefault="00F41ABC" w:rsidP="00D25FFD">
            <w:pPr>
              <w:pStyle w:val="noidung"/>
              <w:spacing w:before="0" w:after="0"/>
              <w:ind w:firstLine="0"/>
              <w:jc w:val="center"/>
            </w:pPr>
            <w:r>
              <w:lastRenderedPageBreak/>
              <w:t>3</w:t>
            </w:r>
          </w:p>
        </w:tc>
        <w:tc>
          <w:tcPr>
            <w:tcW w:w="2664" w:type="dxa"/>
          </w:tcPr>
          <w:p w14:paraId="2012F904" w14:textId="77777777" w:rsidR="00AE29D3" w:rsidRDefault="00F41ABC" w:rsidP="00D25FFD">
            <w:pPr>
              <w:pStyle w:val="noidung"/>
              <w:spacing w:before="0" w:after="0"/>
              <w:ind w:firstLine="0"/>
              <w:jc w:val="center"/>
            </w:pPr>
            <w:r>
              <w:t>Banner</w:t>
            </w:r>
          </w:p>
        </w:tc>
        <w:tc>
          <w:tcPr>
            <w:tcW w:w="1756" w:type="dxa"/>
          </w:tcPr>
          <w:p w14:paraId="12E7DE54" w14:textId="77777777" w:rsidR="00AE29D3" w:rsidRDefault="00F41ABC" w:rsidP="00D25FFD">
            <w:pPr>
              <w:pStyle w:val="noidung"/>
              <w:spacing w:before="0" w:after="0"/>
              <w:ind w:firstLine="0"/>
              <w:jc w:val="center"/>
            </w:pPr>
            <w:r>
              <w:t>Mở trang chủ</w:t>
            </w:r>
          </w:p>
        </w:tc>
        <w:tc>
          <w:tcPr>
            <w:tcW w:w="1756" w:type="dxa"/>
          </w:tcPr>
          <w:p w14:paraId="6449081E" w14:textId="77777777" w:rsidR="00AE29D3" w:rsidRDefault="00F41ABC" w:rsidP="00D25FFD">
            <w:pPr>
              <w:pStyle w:val="noidung"/>
              <w:spacing w:before="0" w:after="0"/>
              <w:ind w:firstLine="0"/>
              <w:jc w:val="center"/>
            </w:pPr>
            <w:r>
              <w:t>Banner hiển thị</w:t>
            </w:r>
          </w:p>
        </w:tc>
        <w:tc>
          <w:tcPr>
            <w:tcW w:w="1756" w:type="dxa"/>
          </w:tcPr>
          <w:p w14:paraId="60C94B4D" w14:textId="77777777" w:rsidR="00AE29D3" w:rsidRDefault="00F41ABC" w:rsidP="00D25FFD">
            <w:pPr>
              <w:pStyle w:val="noidung"/>
              <w:spacing w:before="0" w:after="0"/>
              <w:ind w:firstLine="0"/>
              <w:jc w:val="center"/>
            </w:pPr>
            <w:r>
              <w:t>Đạt</w:t>
            </w:r>
          </w:p>
        </w:tc>
      </w:tr>
      <w:tr w:rsidR="00AE29D3" w14:paraId="5961EEAC" w14:textId="77777777" w:rsidTr="00971D34">
        <w:trPr>
          <w:jc w:val="center"/>
        </w:trPr>
        <w:tc>
          <w:tcPr>
            <w:tcW w:w="846" w:type="dxa"/>
          </w:tcPr>
          <w:p w14:paraId="236F3CDB" w14:textId="77777777" w:rsidR="00AE29D3" w:rsidRDefault="00F41ABC" w:rsidP="00D25FFD">
            <w:pPr>
              <w:pStyle w:val="noidung"/>
              <w:spacing w:before="0" w:after="0"/>
              <w:ind w:firstLine="0"/>
              <w:jc w:val="center"/>
            </w:pPr>
            <w:r>
              <w:t>4</w:t>
            </w:r>
          </w:p>
        </w:tc>
        <w:tc>
          <w:tcPr>
            <w:tcW w:w="2664" w:type="dxa"/>
          </w:tcPr>
          <w:p w14:paraId="7D7E53E1" w14:textId="77777777" w:rsidR="00F41ABC" w:rsidRDefault="00F41ABC" w:rsidP="00D25FFD">
            <w:pPr>
              <w:pStyle w:val="noidung"/>
              <w:spacing w:before="0" w:after="0"/>
              <w:ind w:firstLine="0"/>
              <w:jc w:val="center"/>
            </w:pPr>
            <w:r>
              <w:t>Danh sách</w:t>
            </w:r>
          </w:p>
          <w:p w14:paraId="7264D306" w14:textId="77777777" w:rsidR="00AE29D3" w:rsidRDefault="00F41ABC" w:rsidP="00D25FFD">
            <w:pPr>
              <w:pStyle w:val="noidung"/>
              <w:spacing w:before="0" w:after="0"/>
              <w:ind w:firstLine="0"/>
              <w:jc w:val="center"/>
            </w:pPr>
            <w:r>
              <w:t>sản phẩm</w:t>
            </w:r>
          </w:p>
        </w:tc>
        <w:tc>
          <w:tcPr>
            <w:tcW w:w="1756" w:type="dxa"/>
          </w:tcPr>
          <w:p w14:paraId="210089CA" w14:textId="77777777" w:rsidR="00AE29D3" w:rsidRDefault="00F41ABC" w:rsidP="00D25FFD">
            <w:pPr>
              <w:pStyle w:val="noidung"/>
              <w:spacing w:before="0" w:after="0"/>
              <w:ind w:firstLine="0"/>
              <w:jc w:val="center"/>
            </w:pPr>
            <w:r>
              <w:t>Mở trang chủ</w:t>
            </w:r>
          </w:p>
        </w:tc>
        <w:tc>
          <w:tcPr>
            <w:tcW w:w="1756" w:type="dxa"/>
          </w:tcPr>
          <w:p w14:paraId="2CB2C08F" w14:textId="77777777" w:rsidR="00AE29D3" w:rsidRDefault="00F41ABC" w:rsidP="00D25FFD">
            <w:pPr>
              <w:pStyle w:val="noidung"/>
              <w:spacing w:before="0" w:after="0"/>
              <w:ind w:firstLine="0"/>
              <w:jc w:val="center"/>
            </w:pPr>
            <w:r>
              <w:t>Hiển thị 12 sản phẩm</w:t>
            </w:r>
          </w:p>
        </w:tc>
        <w:tc>
          <w:tcPr>
            <w:tcW w:w="1756" w:type="dxa"/>
          </w:tcPr>
          <w:p w14:paraId="6091EDF0" w14:textId="77777777" w:rsidR="00AE29D3" w:rsidRDefault="00F41ABC" w:rsidP="00D25FFD">
            <w:pPr>
              <w:pStyle w:val="noidung"/>
              <w:spacing w:before="0" w:after="0"/>
              <w:ind w:firstLine="0"/>
              <w:jc w:val="center"/>
            </w:pPr>
            <w:r>
              <w:t>Đạt</w:t>
            </w:r>
          </w:p>
        </w:tc>
      </w:tr>
      <w:tr w:rsidR="00AE29D3" w14:paraId="6D321C81" w14:textId="77777777" w:rsidTr="00971D34">
        <w:trPr>
          <w:jc w:val="center"/>
        </w:trPr>
        <w:tc>
          <w:tcPr>
            <w:tcW w:w="846" w:type="dxa"/>
          </w:tcPr>
          <w:p w14:paraId="1D0E1833" w14:textId="77777777" w:rsidR="00AE29D3" w:rsidRDefault="00F41ABC" w:rsidP="00D25FFD">
            <w:pPr>
              <w:pStyle w:val="noidung"/>
              <w:spacing w:before="0" w:after="0"/>
              <w:ind w:firstLine="0"/>
              <w:jc w:val="center"/>
            </w:pPr>
            <w:r>
              <w:t>5</w:t>
            </w:r>
          </w:p>
        </w:tc>
        <w:tc>
          <w:tcPr>
            <w:tcW w:w="2664" w:type="dxa"/>
          </w:tcPr>
          <w:p w14:paraId="40C31C97" w14:textId="77777777" w:rsidR="00AE29D3" w:rsidRDefault="00F41ABC" w:rsidP="00D25FFD">
            <w:pPr>
              <w:pStyle w:val="noidung"/>
              <w:spacing w:before="0" w:after="0"/>
              <w:ind w:firstLine="0"/>
              <w:jc w:val="center"/>
            </w:pPr>
            <w:r>
              <w:t>Giá bán</w:t>
            </w:r>
          </w:p>
        </w:tc>
        <w:tc>
          <w:tcPr>
            <w:tcW w:w="1756" w:type="dxa"/>
          </w:tcPr>
          <w:p w14:paraId="182CB250" w14:textId="77777777" w:rsidR="00AE29D3" w:rsidRDefault="00F41ABC" w:rsidP="00D25FFD">
            <w:pPr>
              <w:pStyle w:val="noidung"/>
              <w:spacing w:before="0" w:after="0"/>
              <w:ind w:firstLine="0"/>
              <w:jc w:val="center"/>
            </w:pPr>
            <w:r>
              <w:t>Kiểm tra từng sản phẩm</w:t>
            </w:r>
          </w:p>
        </w:tc>
        <w:tc>
          <w:tcPr>
            <w:tcW w:w="1756" w:type="dxa"/>
          </w:tcPr>
          <w:p w14:paraId="05C1584B" w14:textId="77777777" w:rsidR="00AE29D3" w:rsidRDefault="00F41ABC" w:rsidP="00D25FFD">
            <w:pPr>
              <w:pStyle w:val="noidung"/>
              <w:spacing w:before="0" w:after="0"/>
              <w:ind w:firstLine="0"/>
              <w:jc w:val="center"/>
            </w:pPr>
            <w:r>
              <w:t>Giá hiển thị đúng</w:t>
            </w:r>
          </w:p>
        </w:tc>
        <w:tc>
          <w:tcPr>
            <w:tcW w:w="1756" w:type="dxa"/>
          </w:tcPr>
          <w:p w14:paraId="6564F5AF" w14:textId="77777777" w:rsidR="00AE29D3" w:rsidRDefault="00F41ABC" w:rsidP="00D25FFD">
            <w:pPr>
              <w:pStyle w:val="noidung"/>
              <w:spacing w:before="0" w:after="0"/>
              <w:ind w:firstLine="0"/>
              <w:jc w:val="center"/>
            </w:pPr>
            <w:r>
              <w:t>Đạt</w:t>
            </w:r>
          </w:p>
        </w:tc>
      </w:tr>
      <w:tr w:rsidR="00AE29D3" w14:paraId="1361E605" w14:textId="77777777" w:rsidTr="00971D34">
        <w:trPr>
          <w:jc w:val="center"/>
        </w:trPr>
        <w:tc>
          <w:tcPr>
            <w:tcW w:w="846" w:type="dxa"/>
          </w:tcPr>
          <w:p w14:paraId="367C6A37" w14:textId="77777777" w:rsidR="00AE29D3" w:rsidRDefault="00F41ABC" w:rsidP="00D25FFD">
            <w:pPr>
              <w:pStyle w:val="noidung"/>
              <w:spacing w:before="0" w:after="0"/>
              <w:ind w:firstLine="0"/>
              <w:jc w:val="center"/>
            </w:pPr>
            <w:r>
              <w:t>6</w:t>
            </w:r>
          </w:p>
        </w:tc>
        <w:tc>
          <w:tcPr>
            <w:tcW w:w="2664" w:type="dxa"/>
          </w:tcPr>
          <w:p w14:paraId="5E038271" w14:textId="77777777" w:rsidR="00AE29D3" w:rsidRDefault="00F41ABC" w:rsidP="00D25FFD">
            <w:pPr>
              <w:pStyle w:val="noidung"/>
              <w:spacing w:before="0" w:after="0"/>
              <w:ind w:firstLine="0"/>
              <w:jc w:val="center"/>
            </w:pPr>
            <w:r>
              <w:t>Hiệu ứng Hover</w:t>
            </w:r>
          </w:p>
        </w:tc>
        <w:tc>
          <w:tcPr>
            <w:tcW w:w="1756" w:type="dxa"/>
          </w:tcPr>
          <w:p w14:paraId="47B0074F" w14:textId="77777777" w:rsidR="00AE29D3" w:rsidRDefault="00F41ABC" w:rsidP="00D25FFD">
            <w:pPr>
              <w:pStyle w:val="noidung"/>
              <w:spacing w:before="0" w:after="0"/>
              <w:ind w:firstLine="0"/>
              <w:jc w:val="center"/>
            </w:pPr>
            <w:r>
              <w:t>Di chuyển chuột</w:t>
            </w:r>
          </w:p>
        </w:tc>
        <w:tc>
          <w:tcPr>
            <w:tcW w:w="1756" w:type="dxa"/>
          </w:tcPr>
          <w:p w14:paraId="47154EDF" w14:textId="77777777" w:rsidR="00AE29D3" w:rsidRDefault="00F41ABC" w:rsidP="00D25FFD">
            <w:pPr>
              <w:pStyle w:val="noidung"/>
              <w:spacing w:before="0" w:after="0"/>
              <w:ind w:firstLine="0"/>
              <w:jc w:val="center"/>
            </w:pPr>
            <w:r>
              <w:t>Card nổi lên</w:t>
            </w:r>
          </w:p>
        </w:tc>
        <w:tc>
          <w:tcPr>
            <w:tcW w:w="1756" w:type="dxa"/>
          </w:tcPr>
          <w:p w14:paraId="177F8D71" w14:textId="77777777" w:rsidR="00AE29D3" w:rsidRDefault="00F41ABC" w:rsidP="00D25FFD">
            <w:pPr>
              <w:pStyle w:val="noidung"/>
              <w:spacing w:before="0" w:after="0"/>
              <w:ind w:firstLine="0"/>
              <w:jc w:val="center"/>
            </w:pPr>
            <w:r>
              <w:t>Đạt</w:t>
            </w:r>
          </w:p>
        </w:tc>
      </w:tr>
    </w:tbl>
    <w:p w14:paraId="2DC2099C" w14:textId="6AE7C011" w:rsidR="00D25FFD" w:rsidRDefault="00D25FFD" w:rsidP="00CB1FB6">
      <w:pPr>
        <w:pStyle w:val="noidung"/>
        <w:ind w:firstLine="0"/>
      </w:pPr>
    </w:p>
    <w:p w14:paraId="52FD7C7F" w14:textId="5C6B18B2" w:rsidR="00BD1376" w:rsidRDefault="00BD1376" w:rsidP="00BD1376">
      <w:pPr>
        <w:pStyle w:val="noidung"/>
        <w:ind w:left="2160" w:firstLine="720"/>
      </w:pPr>
      <w:bookmarkStart w:id="59" w:name="_Toc235046088"/>
      <w:r>
        <w:t xml:space="preserve">Bảng </w:t>
      </w:r>
      <w:fldSimple w:instr=" STYLEREF 1 \s ">
        <w:r>
          <w:rPr>
            <w:noProof/>
          </w:rPr>
          <w:t>4</w:t>
        </w:r>
      </w:fldSimple>
      <w:r>
        <w:t>.</w:t>
      </w:r>
      <w:fldSimple w:instr=" SEQ Bảng \* ARABIC \s 1 ">
        <w:r>
          <w:rPr>
            <w:noProof/>
          </w:rPr>
          <w:t>3</w:t>
        </w:r>
      </w:fldSimple>
      <w:r>
        <w:t xml:space="preserve"> </w:t>
      </w:r>
      <w:r w:rsidRPr="00792D76">
        <w:t>Kiểm thử chức năng xem chi tiết</w:t>
      </w:r>
      <w:bookmarkEnd w:id="59"/>
    </w:p>
    <w:tbl>
      <w:tblPr>
        <w:tblStyle w:val="TableGrid"/>
        <w:tblW w:w="0" w:type="auto"/>
        <w:tblLook w:val="04A0" w:firstRow="1" w:lastRow="0" w:firstColumn="1" w:lastColumn="0" w:noHBand="0" w:noVBand="1"/>
      </w:tblPr>
      <w:tblGrid>
        <w:gridCol w:w="951"/>
        <w:gridCol w:w="2716"/>
        <w:gridCol w:w="3274"/>
        <w:gridCol w:w="1837"/>
      </w:tblGrid>
      <w:tr w:rsidR="00CB1FB6" w:rsidRPr="00D25FFD" w14:paraId="10B78029" w14:textId="77777777" w:rsidTr="00BD1376">
        <w:tc>
          <w:tcPr>
            <w:tcW w:w="951" w:type="dxa"/>
          </w:tcPr>
          <w:p w14:paraId="64EC5880" w14:textId="1F913F87" w:rsidR="00CB1FB6" w:rsidRPr="00D25FFD" w:rsidRDefault="00CB1FB6" w:rsidP="00CB1FB6">
            <w:pPr>
              <w:pStyle w:val="noidung"/>
              <w:spacing w:line="240" w:lineRule="auto"/>
              <w:ind w:firstLine="0"/>
              <w:jc w:val="center"/>
              <w:rPr>
                <w:b/>
              </w:rPr>
            </w:pPr>
            <w:r w:rsidRPr="00CB1FB6">
              <w:rPr>
                <w:rFonts w:cs="Times New Roman"/>
                <w:b/>
                <w:szCs w:val="26"/>
              </w:rPr>
              <w:t>STT</w:t>
            </w:r>
          </w:p>
        </w:tc>
        <w:tc>
          <w:tcPr>
            <w:tcW w:w="2716" w:type="dxa"/>
          </w:tcPr>
          <w:p w14:paraId="5A0C1312" w14:textId="60DE7721" w:rsidR="00CB1FB6" w:rsidRPr="00D25FFD" w:rsidRDefault="00CB1FB6" w:rsidP="00CB1FB6">
            <w:pPr>
              <w:pStyle w:val="noidung"/>
              <w:spacing w:line="240" w:lineRule="auto"/>
              <w:ind w:firstLine="0"/>
              <w:jc w:val="center"/>
              <w:rPr>
                <w:b/>
              </w:rPr>
            </w:pPr>
            <w:r w:rsidRPr="00CB1FB6">
              <w:rPr>
                <w:rFonts w:cs="Times New Roman"/>
                <w:b/>
                <w:szCs w:val="26"/>
              </w:rPr>
              <w:t>Chức năng</w:t>
            </w:r>
          </w:p>
        </w:tc>
        <w:tc>
          <w:tcPr>
            <w:tcW w:w="3274" w:type="dxa"/>
          </w:tcPr>
          <w:p w14:paraId="0A2D74DA" w14:textId="2F172D77" w:rsidR="00CB1FB6" w:rsidRPr="00D25FFD" w:rsidRDefault="00CB1FB6" w:rsidP="00CB1FB6">
            <w:pPr>
              <w:pStyle w:val="noidung"/>
              <w:spacing w:line="240" w:lineRule="auto"/>
              <w:ind w:firstLine="0"/>
              <w:jc w:val="center"/>
              <w:rPr>
                <w:b/>
              </w:rPr>
            </w:pPr>
            <w:r w:rsidRPr="00CB1FB6">
              <w:rPr>
                <w:rFonts w:cs="Times New Roman"/>
                <w:b/>
                <w:szCs w:val="26"/>
              </w:rPr>
              <w:t>Kết quả mong đợi</w:t>
            </w:r>
          </w:p>
        </w:tc>
        <w:tc>
          <w:tcPr>
            <w:tcW w:w="1837" w:type="dxa"/>
          </w:tcPr>
          <w:p w14:paraId="4FB5E8F9" w14:textId="2C49C453" w:rsidR="00CB1FB6" w:rsidRPr="00D25FFD" w:rsidRDefault="00CB1FB6" w:rsidP="00CB1FB6">
            <w:pPr>
              <w:pStyle w:val="noidung"/>
              <w:spacing w:line="240" w:lineRule="auto"/>
              <w:ind w:firstLine="0"/>
              <w:jc w:val="center"/>
              <w:rPr>
                <w:b/>
              </w:rPr>
            </w:pPr>
            <w:r w:rsidRPr="00CB1FB6">
              <w:rPr>
                <w:rFonts w:cs="Times New Roman"/>
                <w:b/>
                <w:szCs w:val="26"/>
              </w:rPr>
              <w:t>Kết quả</w:t>
            </w:r>
          </w:p>
        </w:tc>
      </w:tr>
      <w:tr w:rsidR="00CB1FB6" w14:paraId="5CAEEF0E" w14:textId="77777777" w:rsidTr="00BD1376">
        <w:tc>
          <w:tcPr>
            <w:tcW w:w="951" w:type="dxa"/>
          </w:tcPr>
          <w:p w14:paraId="6ABC675B" w14:textId="77777777" w:rsidR="00CB1FB6" w:rsidRDefault="00CB1FB6" w:rsidP="00CB1FB6">
            <w:pPr>
              <w:pStyle w:val="noidung"/>
              <w:spacing w:line="240" w:lineRule="auto"/>
              <w:ind w:firstLine="0"/>
              <w:jc w:val="center"/>
            </w:pPr>
            <w:r>
              <w:t>1</w:t>
            </w:r>
          </w:p>
        </w:tc>
        <w:tc>
          <w:tcPr>
            <w:tcW w:w="2716" w:type="dxa"/>
          </w:tcPr>
          <w:p w14:paraId="58D5EC51" w14:textId="5825B0AA" w:rsidR="00CB1FB6" w:rsidRDefault="00CB1FB6" w:rsidP="00CB1FB6">
            <w:pPr>
              <w:pStyle w:val="noidung"/>
              <w:spacing w:line="240" w:lineRule="auto"/>
              <w:ind w:firstLine="0"/>
              <w:jc w:val="center"/>
            </w:pPr>
            <w:r>
              <w:t>Chọn sản phẩm</w:t>
            </w:r>
          </w:p>
        </w:tc>
        <w:tc>
          <w:tcPr>
            <w:tcW w:w="3274" w:type="dxa"/>
          </w:tcPr>
          <w:p w14:paraId="21D7CC99" w14:textId="3DC5C1E2" w:rsidR="00CB1FB6" w:rsidRDefault="00CB1FB6" w:rsidP="00CB1FB6">
            <w:pPr>
              <w:pStyle w:val="noidung"/>
              <w:spacing w:line="240" w:lineRule="auto"/>
              <w:ind w:firstLine="0"/>
              <w:jc w:val="center"/>
            </w:pPr>
            <w:r>
              <w:t>Chuyển sang trang chi tiết</w:t>
            </w:r>
          </w:p>
        </w:tc>
        <w:tc>
          <w:tcPr>
            <w:tcW w:w="1837" w:type="dxa"/>
          </w:tcPr>
          <w:p w14:paraId="6ED0D602" w14:textId="15AC407B" w:rsidR="00CB1FB6" w:rsidRDefault="00CB1FB6" w:rsidP="00CB1FB6">
            <w:pPr>
              <w:pStyle w:val="noidung"/>
              <w:spacing w:line="240" w:lineRule="auto"/>
              <w:ind w:firstLine="0"/>
              <w:jc w:val="center"/>
            </w:pPr>
            <w:r>
              <w:t>Đạt</w:t>
            </w:r>
          </w:p>
        </w:tc>
      </w:tr>
      <w:tr w:rsidR="00CB1FB6" w14:paraId="653B7983" w14:textId="77777777" w:rsidTr="00BD1376">
        <w:tc>
          <w:tcPr>
            <w:tcW w:w="951" w:type="dxa"/>
          </w:tcPr>
          <w:p w14:paraId="3E15CE51" w14:textId="77777777" w:rsidR="00CB1FB6" w:rsidRDefault="00CB1FB6" w:rsidP="00CB1FB6">
            <w:pPr>
              <w:pStyle w:val="noidung"/>
              <w:spacing w:line="240" w:lineRule="auto"/>
              <w:ind w:firstLine="0"/>
              <w:jc w:val="center"/>
            </w:pPr>
            <w:r>
              <w:t>2</w:t>
            </w:r>
          </w:p>
        </w:tc>
        <w:tc>
          <w:tcPr>
            <w:tcW w:w="2716" w:type="dxa"/>
          </w:tcPr>
          <w:p w14:paraId="6598D848" w14:textId="53AA65D4" w:rsidR="00CB1FB6" w:rsidRDefault="00CB1FB6" w:rsidP="00CB1FB6">
            <w:pPr>
              <w:pStyle w:val="noidung"/>
              <w:spacing w:line="240" w:lineRule="auto"/>
              <w:ind w:firstLine="0"/>
              <w:jc w:val="center"/>
            </w:pPr>
            <w:r>
              <w:t>Hiển thị hình ảnh</w:t>
            </w:r>
          </w:p>
        </w:tc>
        <w:tc>
          <w:tcPr>
            <w:tcW w:w="3274" w:type="dxa"/>
          </w:tcPr>
          <w:p w14:paraId="33AE40B6" w14:textId="77777777" w:rsidR="00CB1FB6" w:rsidRDefault="00CB1FB6" w:rsidP="00CB1FB6">
            <w:pPr>
              <w:pStyle w:val="noidung"/>
              <w:spacing w:line="240" w:lineRule="auto"/>
              <w:ind w:firstLine="0"/>
              <w:jc w:val="center"/>
            </w:pPr>
            <w:r>
              <w:t>Chọn các mục menu</w:t>
            </w:r>
          </w:p>
        </w:tc>
        <w:tc>
          <w:tcPr>
            <w:tcW w:w="1837" w:type="dxa"/>
          </w:tcPr>
          <w:p w14:paraId="3EF557F0" w14:textId="28DC1ECD" w:rsidR="00CB1FB6" w:rsidRDefault="00CB1FB6" w:rsidP="00CB1FB6">
            <w:pPr>
              <w:pStyle w:val="noidung"/>
              <w:spacing w:line="240" w:lineRule="auto"/>
              <w:ind w:firstLine="0"/>
              <w:jc w:val="center"/>
            </w:pPr>
            <w:r>
              <w:t>Đạt</w:t>
            </w:r>
          </w:p>
        </w:tc>
      </w:tr>
      <w:tr w:rsidR="00CB1FB6" w14:paraId="545D26B8" w14:textId="77777777" w:rsidTr="00BD1376">
        <w:tc>
          <w:tcPr>
            <w:tcW w:w="951" w:type="dxa"/>
          </w:tcPr>
          <w:p w14:paraId="35B182F0" w14:textId="03380A32" w:rsidR="00CB1FB6" w:rsidRDefault="00CB1FB6" w:rsidP="00CB1FB6">
            <w:pPr>
              <w:pStyle w:val="noidung"/>
              <w:spacing w:line="240" w:lineRule="auto"/>
              <w:ind w:firstLine="0"/>
              <w:jc w:val="center"/>
            </w:pPr>
            <w:r w:rsidRPr="00CB1FB6">
              <w:rPr>
                <w:rFonts w:cs="Times New Roman"/>
                <w:szCs w:val="26"/>
              </w:rPr>
              <w:t>3</w:t>
            </w:r>
          </w:p>
        </w:tc>
        <w:tc>
          <w:tcPr>
            <w:tcW w:w="2716" w:type="dxa"/>
          </w:tcPr>
          <w:p w14:paraId="75F8FDB0" w14:textId="4BA4BD74" w:rsidR="00CB1FB6" w:rsidRDefault="00CB1FB6" w:rsidP="00CB1FB6">
            <w:pPr>
              <w:pStyle w:val="noidung"/>
              <w:spacing w:line="240" w:lineRule="auto"/>
              <w:ind w:firstLine="0"/>
              <w:jc w:val="center"/>
            </w:pPr>
            <w:r w:rsidRPr="00CB1FB6">
              <w:rPr>
                <w:rFonts w:cs="Times New Roman"/>
                <w:szCs w:val="26"/>
              </w:rPr>
              <w:t>Hiển thị tên sản phẩm</w:t>
            </w:r>
          </w:p>
        </w:tc>
        <w:tc>
          <w:tcPr>
            <w:tcW w:w="3274" w:type="dxa"/>
          </w:tcPr>
          <w:p w14:paraId="6C29343C" w14:textId="78194B21" w:rsidR="00CB1FB6" w:rsidRDefault="00CB1FB6" w:rsidP="00CB1FB6">
            <w:pPr>
              <w:pStyle w:val="noidung"/>
              <w:spacing w:line="240" w:lineRule="auto"/>
              <w:ind w:firstLine="0"/>
              <w:jc w:val="center"/>
            </w:pPr>
            <w:r w:rsidRPr="00CB1FB6">
              <w:rPr>
                <w:rFonts w:cs="Times New Roman"/>
                <w:szCs w:val="26"/>
              </w:rPr>
              <w:t>Đúng tên</w:t>
            </w:r>
          </w:p>
        </w:tc>
        <w:tc>
          <w:tcPr>
            <w:tcW w:w="1837" w:type="dxa"/>
          </w:tcPr>
          <w:p w14:paraId="03C5BFD6" w14:textId="35B5F0E4" w:rsidR="00CB1FB6" w:rsidRDefault="00CB1FB6" w:rsidP="00CB1FB6">
            <w:pPr>
              <w:pStyle w:val="noidung"/>
              <w:spacing w:line="240" w:lineRule="auto"/>
              <w:ind w:firstLine="0"/>
              <w:jc w:val="center"/>
            </w:pPr>
            <w:r>
              <w:t>Đạt</w:t>
            </w:r>
          </w:p>
        </w:tc>
      </w:tr>
      <w:tr w:rsidR="00CB1FB6" w14:paraId="011272A1" w14:textId="77777777" w:rsidTr="00BD1376">
        <w:tc>
          <w:tcPr>
            <w:tcW w:w="951" w:type="dxa"/>
          </w:tcPr>
          <w:p w14:paraId="14A3409B" w14:textId="06F6BF9B" w:rsidR="00CB1FB6" w:rsidRDefault="00CB1FB6" w:rsidP="00CB1FB6">
            <w:pPr>
              <w:pStyle w:val="noidung"/>
              <w:spacing w:line="240" w:lineRule="auto"/>
              <w:ind w:firstLine="0"/>
              <w:jc w:val="center"/>
            </w:pPr>
            <w:r w:rsidRPr="00CB1FB6">
              <w:rPr>
                <w:rFonts w:cs="Times New Roman"/>
                <w:szCs w:val="26"/>
              </w:rPr>
              <w:t>4</w:t>
            </w:r>
          </w:p>
        </w:tc>
        <w:tc>
          <w:tcPr>
            <w:tcW w:w="2716" w:type="dxa"/>
          </w:tcPr>
          <w:p w14:paraId="479C80A3" w14:textId="6E5ED51F" w:rsidR="00CB1FB6" w:rsidRDefault="00CB1FB6" w:rsidP="00CB1FB6">
            <w:pPr>
              <w:pStyle w:val="noidung"/>
              <w:spacing w:line="240" w:lineRule="auto"/>
              <w:ind w:firstLine="0"/>
              <w:jc w:val="center"/>
            </w:pPr>
            <w:r w:rsidRPr="00CB1FB6">
              <w:rPr>
                <w:rFonts w:cs="Times New Roman"/>
                <w:szCs w:val="26"/>
              </w:rPr>
              <w:t>Hiển thị thương hiệu</w:t>
            </w:r>
          </w:p>
        </w:tc>
        <w:tc>
          <w:tcPr>
            <w:tcW w:w="3274" w:type="dxa"/>
          </w:tcPr>
          <w:p w14:paraId="59FFD909" w14:textId="25825791" w:rsidR="00CB1FB6" w:rsidRDefault="00CB1FB6" w:rsidP="00CB1FB6">
            <w:pPr>
              <w:pStyle w:val="noidung"/>
              <w:spacing w:line="240" w:lineRule="auto"/>
              <w:ind w:firstLine="0"/>
              <w:jc w:val="center"/>
            </w:pPr>
            <w:r w:rsidRPr="00CB1FB6">
              <w:rPr>
                <w:rFonts w:cs="Times New Roman"/>
                <w:szCs w:val="26"/>
              </w:rPr>
              <w:t>Đúng thương hiệu</w:t>
            </w:r>
          </w:p>
        </w:tc>
        <w:tc>
          <w:tcPr>
            <w:tcW w:w="1837" w:type="dxa"/>
          </w:tcPr>
          <w:p w14:paraId="473616B8" w14:textId="7FDA23F5" w:rsidR="00CB1FB6" w:rsidRDefault="00CB1FB6" w:rsidP="00CB1FB6">
            <w:pPr>
              <w:pStyle w:val="noidung"/>
              <w:spacing w:line="240" w:lineRule="auto"/>
              <w:ind w:firstLine="0"/>
              <w:jc w:val="center"/>
            </w:pPr>
            <w:r>
              <w:t>Đạt</w:t>
            </w:r>
          </w:p>
        </w:tc>
      </w:tr>
      <w:tr w:rsidR="00CB1FB6" w14:paraId="36231A3E" w14:textId="77777777" w:rsidTr="00BD1376">
        <w:tc>
          <w:tcPr>
            <w:tcW w:w="951" w:type="dxa"/>
          </w:tcPr>
          <w:p w14:paraId="3BC43F8A" w14:textId="2B4E79C3" w:rsidR="00CB1FB6" w:rsidRDefault="00CB1FB6" w:rsidP="00CB1FB6">
            <w:pPr>
              <w:pStyle w:val="noidung"/>
              <w:spacing w:line="240" w:lineRule="auto"/>
              <w:ind w:firstLine="0"/>
              <w:jc w:val="center"/>
            </w:pPr>
            <w:r w:rsidRPr="00CB1FB6">
              <w:rPr>
                <w:rFonts w:cs="Times New Roman"/>
                <w:szCs w:val="26"/>
              </w:rPr>
              <w:t>5</w:t>
            </w:r>
          </w:p>
        </w:tc>
        <w:tc>
          <w:tcPr>
            <w:tcW w:w="2716" w:type="dxa"/>
          </w:tcPr>
          <w:p w14:paraId="72C65BAF" w14:textId="6C0DF269" w:rsidR="00CB1FB6" w:rsidRDefault="00CB1FB6" w:rsidP="00CB1FB6">
            <w:pPr>
              <w:pStyle w:val="noidung"/>
              <w:spacing w:line="240" w:lineRule="auto"/>
              <w:ind w:firstLine="0"/>
              <w:jc w:val="center"/>
            </w:pPr>
            <w:r w:rsidRPr="00CB1FB6">
              <w:rPr>
                <w:rFonts w:cs="Times New Roman"/>
                <w:szCs w:val="26"/>
              </w:rPr>
              <w:t>Hiển thị giá bán</w:t>
            </w:r>
          </w:p>
        </w:tc>
        <w:tc>
          <w:tcPr>
            <w:tcW w:w="3274" w:type="dxa"/>
          </w:tcPr>
          <w:p w14:paraId="3EB849FA" w14:textId="672C8BCE" w:rsidR="00CB1FB6" w:rsidRDefault="00CB1FB6" w:rsidP="00CB1FB6">
            <w:pPr>
              <w:pStyle w:val="noidung"/>
              <w:spacing w:line="240" w:lineRule="auto"/>
              <w:ind w:firstLine="0"/>
              <w:jc w:val="center"/>
            </w:pPr>
            <w:r w:rsidRPr="00CB1FB6">
              <w:rPr>
                <w:rFonts w:cs="Times New Roman"/>
                <w:szCs w:val="26"/>
              </w:rPr>
              <w:t>Đúng giá</w:t>
            </w:r>
          </w:p>
        </w:tc>
        <w:tc>
          <w:tcPr>
            <w:tcW w:w="1837" w:type="dxa"/>
          </w:tcPr>
          <w:p w14:paraId="3EFAC9F9" w14:textId="6A5C028D" w:rsidR="00CB1FB6" w:rsidRDefault="00CB1FB6" w:rsidP="00CB1FB6">
            <w:pPr>
              <w:pStyle w:val="noidung"/>
              <w:spacing w:line="240" w:lineRule="auto"/>
              <w:ind w:firstLine="0"/>
              <w:jc w:val="center"/>
            </w:pPr>
            <w:r>
              <w:t>Đạt</w:t>
            </w:r>
          </w:p>
        </w:tc>
      </w:tr>
      <w:tr w:rsidR="00CB1FB6" w14:paraId="4C131DA7" w14:textId="77777777" w:rsidTr="00BD1376">
        <w:tc>
          <w:tcPr>
            <w:tcW w:w="951" w:type="dxa"/>
          </w:tcPr>
          <w:p w14:paraId="7BB28C9E" w14:textId="1232AB0A" w:rsidR="00CB1FB6" w:rsidRDefault="00CB1FB6" w:rsidP="00CB1FB6">
            <w:pPr>
              <w:pStyle w:val="noidung"/>
              <w:spacing w:line="240" w:lineRule="auto"/>
              <w:ind w:firstLine="0"/>
              <w:jc w:val="center"/>
            </w:pPr>
            <w:r w:rsidRPr="00CB1FB6">
              <w:rPr>
                <w:rFonts w:cs="Times New Roman"/>
                <w:szCs w:val="26"/>
              </w:rPr>
              <w:t>6</w:t>
            </w:r>
          </w:p>
        </w:tc>
        <w:tc>
          <w:tcPr>
            <w:tcW w:w="2716" w:type="dxa"/>
          </w:tcPr>
          <w:p w14:paraId="0BC99046" w14:textId="519390B0" w:rsidR="00CB1FB6" w:rsidRDefault="00CB1FB6" w:rsidP="00CB1FB6">
            <w:pPr>
              <w:pStyle w:val="noidung"/>
              <w:spacing w:line="240" w:lineRule="auto"/>
              <w:ind w:firstLine="0"/>
              <w:jc w:val="center"/>
            </w:pPr>
            <w:r w:rsidRPr="00CB1FB6">
              <w:rPr>
                <w:rFonts w:cs="Times New Roman"/>
                <w:szCs w:val="26"/>
              </w:rPr>
              <w:t>Hiển thị mô tả</w:t>
            </w:r>
          </w:p>
        </w:tc>
        <w:tc>
          <w:tcPr>
            <w:tcW w:w="3274" w:type="dxa"/>
          </w:tcPr>
          <w:p w14:paraId="4EB07F1B" w14:textId="3B11D1B0" w:rsidR="00CB1FB6" w:rsidRDefault="00CB1FB6" w:rsidP="00CB1FB6">
            <w:pPr>
              <w:pStyle w:val="noidung"/>
              <w:spacing w:line="240" w:lineRule="auto"/>
              <w:ind w:firstLine="0"/>
              <w:jc w:val="center"/>
            </w:pPr>
            <w:r w:rsidRPr="00CB1FB6">
              <w:rPr>
                <w:rFonts w:cs="Times New Roman"/>
                <w:szCs w:val="26"/>
              </w:rPr>
              <w:t>Đầy đủ</w:t>
            </w:r>
          </w:p>
        </w:tc>
        <w:tc>
          <w:tcPr>
            <w:tcW w:w="1837" w:type="dxa"/>
          </w:tcPr>
          <w:p w14:paraId="6409190E" w14:textId="71B6DD95" w:rsidR="00CB1FB6" w:rsidRDefault="00CB1FB6" w:rsidP="00CB1FB6">
            <w:pPr>
              <w:pStyle w:val="noidung"/>
              <w:spacing w:line="240" w:lineRule="auto"/>
              <w:ind w:firstLine="0"/>
              <w:jc w:val="center"/>
            </w:pPr>
            <w:r>
              <w:t>Đạt</w:t>
            </w:r>
          </w:p>
        </w:tc>
      </w:tr>
      <w:tr w:rsidR="00CB1FB6" w14:paraId="3C7DBC9A" w14:textId="77777777" w:rsidTr="00BD1376">
        <w:tc>
          <w:tcPr>
            <w:tcW w:w="951" w:type="dxa"/>
          </w:tcPr>
          <w:p w14:paraId="3FC42723" w14:textId="402AC8FC" w:rsidR="00CB1FB6" w:rsidRDefault="00CB1FB6" w:rsidP="00CB1FB6">
            <w:pPr>
              <w:pStyle w:val="noidung"/>
              <w:spacing w:line="240" w:lineRule="auto"/>
              <w:ind w:firstLine="0"/>
              <w:jc w:val="center"/>
            </w:pPr>
            <w:r w:rsidRPr="00CB1FB6">
              <w:rPr>
                <w:rFonts w:cs="Times New Roman"/>
                <w:szCs w:val="26"/>
              </w:rPr>
              <w:t>7</w:t>
            </w:r>
          </w:p>
        </w:tc>
        <w:tc>
          <w:tcPr>
            <w:tcW w:w="2716" w:type="dxa"/>
          </w:tcPr>
          <w:p w14:paraId="631E4F17" w14:textId="446D4995" w:rsidR="00CB1FB6" w:rsidRDefault="00CB1FB6" w:rsidP="00CB1FB6">
            <w:pPr>
              <w:pStyle w:val="noidung"/>
              <w:spacing w:line="240" w:lineRule="auto"/>
              <w:ind w:firstLine="0"/>
              <w:jc w:val="center"/>
            </w:pPr>
            <w:r w:rsidRPr="00CB1FB6">
              <w:rPr>
                <w:rFonts w:cs="Times New Roman"/>
                <w:szCs w:val="26"/>
              </w:rPr>
              <w:t>Nút Thêm vào giỏ hàng</w:t>
            </w:r>
          </w:p>
        </w:tc>
        <w:tc>
          <w:tcPr>
            <w:tcW w:w="3274" w:type="dxa"/>
          </w:tcPr>
          <w:p w14:paraId="1CCD1C58" w14:textId="2FACB165" w:rsidR="00CB1FB6" w:rsidRDefault="00CB1FB6" w:rsidP="00CB1FB6">
            <w:pPr>
              <w:pStyle w:val="noidung"/>
              <w:spacing w:line="240" w:lineRule="auto"/>
              <w:ind w:firstLine="0"/>
              <w:jc w:val="center"/>
            </w:pPr>
            <w:r w:rsidRPr="00CB1FB6">
              <w:rPr>
                <w:rFonts w:cs="Times New Roman"/>
                <w:szCs w:val="26"/>
              </w:rPr>
              <w:t>Hiển thị thông báo</w:t>
            </w:r>
          </w:p>
        </w:tc>
        <w:tc>
          <w:tcPr>
            <w:tcW w:w="1837" w:type="dxa"/>
          </w:tcPr>
          <w:p w14:paraId="03C52088" w14:textId="6141B8A3" w:rsidR="00CB1FB6" w:rsidRDefault="00CB1FB6" w:rsidP="00CB1FB6">
            <w:pPr>
              <w:pStyle w:val="noidung"/>
              <w:spacing w:line="240" w:lineRule="auto"/>
              <w:ind w:firstLine="0"/>
              <w:jc w:val="center"/>
            </w:pPr>
            <w:r>
              <w:t xml:space="preserve">Đạt </w:t>
            </w:r>
          </w:p>
        </w:tc>
      </w:tr>
    </w:tbl>
    <w:p w14:paraId="757C9D60" w14:textId="4D35DE71" w:rsidR="00792D76" w:rsidRDefault="00792D76" w:rsidP="00792D76">
      <w:pPr>
        <w:pStyle w:val="noidung"/>
      </w:pPr>
      <w:r w:rsidRPr="00792D76">
        <w:t>Trong quá trình kiểm thử, chức năng xem chi tiết hoạt động ổn định. Dữ liệu được truyền chính xác thông qua LocalStorage và không xảy ra lỗi mất dữ liệu hoặc hiển thị sai sản phẩm.</w:t>
      </w:r>
    </w:p>
    <w:p w14:paraId="1C31DCDF" w14:textId="77777777" w:rsidR="00BD1376" w:rsidRDefault="00BD1376" w:rsidP="00792D76">
      <w:pPr>
        <w:pStyle w:val="noidung"/>
      </w:pPr>
    </w:p>
    <w:p w14:paraId="4BA6841A" w14:textId="57EA290E" w:rsidR="00BD1376" w:rsidRDefault="00BD1376" w:rsidP="00BD1376">
      <w:pPr>
        <w:pStyle w:val="noidung"/>
        <w:ind w:left="1440" w:firstLine="720"/>
      </w:pPr>
      <w:bookmarkStart w:id="60" w:name="_Toc235046089"/>
      <w:r>
        <w:t xml:space="preserve">Bảng </w:t>
      </w:r>
      <w:fldSimple w:instr=" STYLEREF 1 \s ">
        <w:r>
          <w:rPr>
            <w:noProof/>
          </w:rPr>
          <w:t>4</w:t>
        </w:r>
      </w:fldSimple>
      <w:r>
        <w:t>.</w:t>
      </w:r>
      <w:fldSimple w:instr=" SEQ Bảng \* ARABIC \s 1 ">
        <w:r>
          <w:rPr>
            <w:noProof/>
          </w:rPr>
          <w:t>4</w:t>
        </w:r>
      </w:fldSimple>
      <w:r>
        <w:t xml:space="preserve"> </w:t>
      </w:r>
      <w:r w:rsidRPr="00792D76">
        <w:t>Kiểm thử chức năng liên hệ</w:t>
      </w:r>
      <w:bookmarkEnd w:id="60"/>
    </w:p>
    <w:tbl>
      <w:tblPr>
        <w:tblStyle w:val="TableGrid"/>
        <w:tblW w:w="0" w:type="auto"/>
        <w:tblLook w:val="04A0" w:firstRow="1" w:lastRow="0" w:firstColumn="1" w:lastColumn="0" w:noHBand="0" w:noVBand="1"/>
      </w:tblPr>
      <w:tblGrid>
        <w:gridCol w:w="1271"/>
        <w:gridCol w:w="2410"/>
        <w:gridCol w:w="3402"/>
        <w:gridCol w:w="1695"/>
      </w:tblGrid>
      <w:tr w:rsidR="00792D76" w14:paraId="3CDA0909" w14:textId="77777777" w:rsidTr="00BD1376">
        <w:tc>
          <w:tcPr>
            <w:tcW w:w="1271" w:type="dxa"/>
          </w:tcPr>
          <w:p w14:paraId="62675BC6" w14:textId="13BA93A1" w:rsidR="00792D76" w:rsidRPr="00BD1376" w:rsidRDefault="00792D76" w:rsidP="00BD1376">
            <w:pPr>
              <w:jc w:val="center"/>
              <w:rPr>
                <w:b/>
                <w:bCs/>
              </w:rPr>
            </w:pPr>
            <w:r>
              <w:rPr>
                <w:b/>
                <w:bCs/>
              </w:rPr>
              <w:t>STT</w:t>
            </w:r>
          </w:p>
        </w:tc>
        <w:tc>
          <w:tcPr>
            <w:tcW w:w="2410" w:type="dxa"/>
          </w:tcPr>
          <w:p w14:paraId="323899CA" w14:textId="77777777" w:rsidR="00792D76" w:rsidRPr="00792D76" w:rsidRDefault="00792D76" w:rsidP="00792D76">
            <w:pPr>
              <w:pStyle w:val="noidung"/>
              <w:spacing w:before="0" w:after="0"/>
              <w:ind w:firstLine="0"/>
              <w:jc w:val="center"/>
              <w:rPr>
                <w:b/>
              </w:rPr>
            </w:pPr>
            <w:r w:rsidRPr="00792D76">
              <w:rPr>
                <w:b/>
              </w:rPr>
              <w:t>Dữ liệu nhập</w:t>
            </w:r>
          </w:p>
        </w:tc>
        <w:tc>
          <w:tcPr>
            <w:tcW w:w="3402" w:type="dxa"/>
          </w:tcPr>
          <w:p w14:paraId="4070B293" w14:textId="77777777" w:rsidR="00792D76" w:rsidRPr="00792D76" w:rsidRDefault="00792D76" w:rsidP="00792D76">
            <w:pPr>
              <w:pStyle w:val="noidung"/>
              <w:spacing w:before="0" w:after="0"/>
              <w:ind w:firstLine="0"/>
              <w:jc w:val="center"/>
              <w:rPr>
                <w:b/>
              </w:rPr>
            </w:pPr>
            <w:r w:rsidRPr="00792D76">
              <w:rPr>
                <w:b/>
              </w:rPr>
              <w:t>Kết quả mong đợi</w:t>
            </w:r>
          </w:p>
        </w:tc>
        <w:tc>
          <w:tcPr>
            <w:tcW w:w="1695" w:type="dxa"/>
          </w:tcPr>
          <w:p w14:paraId="3E7F8339" w14:textId="77777777" w:rsidR="00792D76" w:rsidRPr="00792D76" w:rsidRDefault="00792D76" w:rsidP="00792D76">
            <w:pPr>
              <w:pStyle w:val="noidung"/>
              <w:spacing w:before="0" w:after="0"/>
              <w:ind w:firstLine="0"/>
              <w:jc w:val="center"/>
              <w:rPr>
                <w:b/>
              </w:rPr>
            </w:pPr>
            <w:r w:rsidRPr="00792D76">
              <w:rPr>
                <w:b/>
              </w:rPr>
              <w:t>Kết quả</w:t>
            </w:r>
          </w:p>
        </w:tc>
      </w:tr>
      <w:tr w:rsidR="00792D76" w14:paraId="34F3B0C6" w14:textId="77777777" w:rsidTr="00BD1376">
        <w:tc>
          <w:tcPr>
            <w:tcW w:w="1271" w:type="dxa"/>
          </w:tcPr>
          <w:p w14:paraId="13996441" w14:textId="77777777" w:rsidR="00792D76" w:rsidRDefault="00792D76" w:rsidP="00792D76">
            <w:pPr>
              <w:pStyle w:val="noidung"/>
              <w:spacing w:before="0" w:after="0"/>
              <w:ind w:firstLine="0"/>
              <w:jc w:val="center"/>
            </w:pPr>
            <w:r>
              <w:t>1</w:t>
            </w:r>
          </w:p>
        </w:tc>
        <w:tc>
          <w:tcPr>
            <w:tcW w:w="2410" w:type="dxa"/>
          </w:tcPr>
          <w:p w14:paraId="7EA7DE1D" w14:textId="77777777" w:rsidR="00792D76" w:rsidRDefault="00792D76" w:rsidP="00792D76">
            <w:pPr>
              <w:pStyle w:val="noidung"/>
              <w:spacing w:before="0" w:after="0"/>
              <w:ind w:firstLine="0"/>
              <w:jc w:val="center"/>
            </w:pPr>
            <w:r>
              <w:t>Để trống họ tên</w:t>
            </w:r>
          </w:p>
        </w:tc>
        <w:tc>
          <w:tcPr>
            <w:tcW w:w="3402" w:type="dxa"/>
          </w:tcPr>
          <w:p w14:paraId="0900E9D6" w14:textId="77777777" w:rsidR="00792D76" w:rsidRDefault="00792D76" w:rsidP="00792D76">
            <w:pPr>
              <w:pStyle w:val="noidung"/>
              <w:spacing w:before="0" w:after="0"/>
              <w:ind w:firstLine="0"/>
              <w:jc w:val="center"/>
            </w:pPr>
            <w:r>
              <w:t>Không cho gửi</w:t>
            </w:r>
          </w:p>
        </w:tc>
        <w:tc>
          <w:tcPr>
            <w:tcW w:w="1695" w:type="dxa"/>
          </w:tcPr>
          <w:p w14:paraId="03176E6B" w14:textId="77777777" w:rsidR="00792D76" w:rsidRDefault="00792D76" w:rsidP="00792D76">
            <w:pPr>
              <w:pStyle w:val="noidung"/>
              <w:spacing w:before="0" w:after="0"/>
              <w:ind w:firstLine="0"/>
              <w:jc w:val="center"/>
            </w:pPr>
            <w:r>
              <w:t>Đạt</w:t>
            </w:r>
          </w:p>
        </w:tc>
      </w:tr>
      <w:tr w:rsidR="00792D76" w14:paraId="2F901E9D" w14:textId="77777777" w:rsidTr="00BD1376">
        <w:tc>
          <w:tcPr>
            <w:tcW w:w="1271" w:type="dxa"/>
          </w:tcPr>
          <w:p w14:paraId="03D174BA" w14:textId="77777777" w:rsidR="00792D76" w:rsidRDefault="00792D76" w:rsidP="00792D76">
            <w:pPr>
              <w:pStyle w:val="noidung"/>
              <w:spacing w:before="0" w:after="0"/>
              <w:ind w:firstLine="0"/>
              <w:jc w:val="center"/>
            </w:pPr>
            <w:r>
              <w:t>2</w:t>
            </w:r>
          </w:p>
        </w:tc>
        <w:tc>
          <w:tcPr>
            <w:tcW w:w="2410" w:type="dxa"/>
          </w:tcPr>
          <w:p w14:paraId="1577B10E" w14:textId="77777777" w:rsidR="00792D76" w:rsidRDefault="00792D76" w:rsidP="00792D76">
            <w:pPr>
              <w:pStyle w:val="noidung"/>
              <w:spacing w:before="0" w:after="0"/>
              <w:ind w:firstLine="0"/>
              <w:jc w:val="center"/>
            </w:pPr>
            <w:r>
              <w:t>Sai định dạng Email</w:t>
            </w:r>
          </w:p>
        </w:tc>
        <w:tc>
          <w:tcPr>
            <w:tcW w:w="3402" w:type="dxa"/>
          </w:tcPr>
          <w:p w14:paraId="2BD02361" w14:textId="77777777" w:rsidR="00792D76" w:rsidRDefault="00792D76" w:rsidP="00792D76">
            <w:pPr>
              <w:pStyle w:val="noidung"/>
              <w:spacing w:before="0" w:after="0"/>
              <w:ind w:firstLine="0"/>
              <w:jc w:val="center"/>
            </w:pPr>
            <w:r>
              <w:t>Thông báo lỗi</w:t>
            </w:r>
          </w:p>
        </w:tc>
        <w:tc>
          <w:tcPr>
            <w:tcW w:w="1695" w:type="dxa"/>
          </w:tcPr>
          <w:p w14:paraId="6AEA0A0A" w14:textId="77777777" w:rsidR="00792D76" w:rsidRDefault="00792D76" w:rsidP="00792D76">
            <w:pPr>
              <w:pStyle w:val="noidung"/>
              <w:spacing w:before="0" w:after="0"/>
              <w:ind w:firstLine="0"/>
              <w:jc w:val="center"/>
            </w:pPr>
            <w:r>
              <w:t>Đạt</w:t>
            </w:r>
          </w:p>
        </w:tc>
      </w:tr>
      <w:tr w:rsidR="00792D76" w14:paraId="6AEE1303" w14:textId="77777777" w:rsidTr="00BD1376">
        <w:tc>
          <w:tcPr>
            <w:tcW w:w="1271" w:type="dxa"/>
          </w:tcPr>
          <w:p w14:paraId="46F345FA" w14:textId="77777777" w:rsidR="00792D76" w:rsidRDefault="00792D76" w:rsidP="00792D76">
            <w:pPr>
              <w:pStyle w:val="noidung"/>
              <w:spacing w:before="0" w:after="0"/>
              <w:ind w:firstLine="0"/>
              <w:jc w:val="center"/>
            </w:pPr>
            <w:r>
              <w:t>3</w:t>
            </w:r>
          </w:p>
        </w:tc>
        <w:tc>
          <w:tcPr>
            <w:tcW w:w="2410" w:type="dxa"/>
          </w:tcPr>
          <w:p w14:paraId="7DD05298" w14:textId="77777777" w:rsidR="00792D76" w:rsidRDefault="00792D76" w:rsidP="00792D76">
            <w:pPr>
              <w:pStyle w:val="noidung"/>
              <w:spacing w:before="0" w:after="0"/>
              <w:ind w:firstLine="0"/>
              <w:jc w:val="center"/>
            </w:pPr>
            <w:r>
              <w:t>Để trống nội dung</w:t>
            </w:r>
          </w:p>
        </w:tc>
        <w:tc>
          <w:tcPr>
            <w:tcW w:w="3402" w:type="dxa"/>
          </w:tcPr>
          <w:p w14:paraId="3BFD9C10" w14:textId="77777777" w:rsidR="00792D76" w:rsidRDefault="00792D76" w:rsidP="00792D76">
            <w:pPr>
              <w:pStyle w:val="noidung"/>
              <w:spacing w:before="0" w:after="0"/>
              <w:ind w:firstLine="0"/>
              <w:jc w:val="center"/>
            </w:pPr>
            <w:r>
              <w:t>Không cho gửi</w:t>
            </w:r>
          </w:p>
        </w:tc>
        <w:tc>
          <w:tcPr>
            <w:tcW w:w="1695" w:type="dxa"/>
          </w:tcPr>
          <w:p w14:paraId="0B58DB9F" w14:textId="77777777" w:rsidR="00792D76" w:rsidRDefault="00792D76" w:rsidP="00792D76">
            <w:pPr>
              <w:pStyle w:val="noidung"/>
              <w:spacing w:before="0" w:after="0"/>
              <w:ind w:firstLine="0"/>
              <w:jc w:val="center"/>
            </w:pPr>
            <w:r>
              <w:t>Đạt</w:t>
            </w:r>
          </w:p>
        </w:tc>
      </w:tr>
      <w:tr w:rsidR="00792D76" w14:paraId="28B06AB4" w14:textId="77777777" w:rsidTr="00BD1376">
        <w:tc>
          <w:tcPr>
            <w:tcW w:w="1271" w:type="dxa"/>
          </w:tcPr>
          <w:p w14:paraId="4A5C5965" w14:textId="77777777" w:rsidR="00792D76" w:rsidRDefault="00792D76" w:rsidP="00792D76">
            <w:pPr>
              <w:pStyle w:val="noidung"/>
              <w:spacing w:before="0" w:after="0"/>
              <w:ind w:firstLine="0"/>
              <w:jc w:val="center"/>
            </w:pPr>
            <w:r>
              <w:t>4</w:t>
            </w:r>
          </w:p>
        </w:tc>
        <w:tc>
          <w:tcPr>
            <w:tcW w:w="2410" w:type="dxa"/>
          </w:tcPr>
          <w:p w14:paraId="53DE428B" w14:textId="77777777" w:rsidR="00792D76" w:rsidRDefault="00792D76" w:rsidP="00792D76">
            <w:pPr>
              <w:pStyle w:val="noidung"/>
              <w:spacing w:before="0" w:after="0"/>
              <w:ind w:firstLine="0"/>
              <w:jc w:val="center"/>
            </w:pPr>
            <w:r>
              <w:t>Nhập đầy đủ</w:t>
            </w:r>
          </w:p>
        </w:tc>
        <w:tc>
          <w:tcPr>
            <w:tcW w:w="3402" w:type="dxa"/>
          </w:tcPr>
          <w:p w14:paraId="10ABB9F2" w14:textId="77777777" w:rsidR="00792D76" w:rsidRDefault="00792D76" w:rsidP="00792D76">
            <w:pPr>
              <w:pStyle w:val="noidung"/>
              <w:spacing w:before="0" w:after="0"/>
              <w:ind w:firstLine="0"/>
              <w:jc w:val="center"/>
            </w:pPr>
            <w:r>
              <w:t>Thông báo gửi thành công</w:t>
            </w:r>
          </w:p>
        </w:tc>
        <w:tc>
          <w:tcPr>
            <w:tcW w:w="1695" w:type="dxa"/>
          </w:tcPr>
          <w:p w14:paraId="27093E86" w14:textId="77777777" w:rsidR="00792D76" w:rsidRDefault="00792D76" w:rsidP="00792D76">
            <w:pPr>
              <w:pStyle w:val="noidung"/>
              <w:spacing w:before="0" w:after="0"/>
              <w:ind w:firstLine="0"/>
              <w:jc w:val="center"/>
            </w:pPr>
            <w:r>
              <w:t>Đạt</w:t>
            </w:r>
          </w:p>
        </w:tc>
      </w:tr>
    </w:tbl>
    <w:p w14:paraId="28990AA0" w14:textId="77777777" w:rsidR="00792D76" w:rsidRDefault="00792D76" w:rsidP="00792D76">
      <w:pPr>
        <w:pStyle w:val="noidung"/>
      </w:pPr>
      <w:r w:rsidRPr="00792D76">
        <w:lastRenderedPageBreak/>
        <w:t>Kết quả kiểm thử cho thấy biểu mẫu liên hệ hoạt động đúng với yêu cầu đặt ra. Việc sử dụng thuộc tính required giúp giảm thiểu lỗi nhập thiếu dữ liệu, trong khi JavaScript đảm nhiệm việc hiển thị thông báo sau khi người dùng gửi biểu mẫu thành công.</w:t>
      </w:r>
    </w:p>
    <w:p w14:paraId="12395FA3" w14:textId="77777777" w:rsidR="00792D76" w:rsidRDefault="00792D76" w:rsidP="00792D76">
      <w:pPr>
        <w:pStyle w:val="Heading2"/>
      </w:pPr>
      <w:bookmarkStart w:id="61" w:name="_Toc235046164"/>
      <w:r w:rsidRPr="00792D76">
        <w:t>Đánh giá kết quả thực nghiệm</w:t>
      </w:r>
      <w:bookmarkEnd w:id="61"/>
    </w:p>
    <w:p w14:paraId="3E16BCF1" w14:textId="77777777" w:rsidR="00792D76" w:rsidRDefault="00792D76" w:rsidP="00792D76">
      <w:pPr>
        <w:pStyle w:val="noidung"/>
      </w:pPr>
      <w:r>
        <w:t>Sau quá trình xây dựng và kiểm thử, có thể nhận thấy website Aura Perfume đã hoàn thành đầy đủ các chức năng chính theo mục tiêu đề tài đề ra. Toàn bộ giao diện được hiển thị chính xác trên các trình duyệt phổ biến như Google Chrome và Microsoft Edge. Các thành phần như thanh điều hướng, banner, danh sách sản phẩm, trang chi tiết, trang giới thiệu và trang liên hệ đều hoạt động ổn định.</w:t>
      </w:r>
    </w:p>
    <w:p w14:paraId="095B4365" w14:textId="77777777" w:rsidR="00792D76" w:rsidRDefault="00792D76" w:rsidP="00792D76">
      <w:pPr>
        <w:pStyle w:val="noidung"/>
      </w:pPr>
      <w:r>
        <w:t>Website có tốc độ tải nhanh do không sử dụng cơ sở dữ liệu mà lưu trữ dữ liệu trực tiếp trong mã nguồn kết hợp với LocalStorage. Điều này giúp giảm thời gian truy xuất dữ liệu và nâng cao trải nghiệm người dùng trong quá trình sử dụng.</w:t>
      </w:r>
    </w:p>
    <w:p w14:paraId="0D352501" w14:textId="77777777" w:rsidR="00792D76" w:rsidRDefault="00792D76" w:rsidP="00792D76">
      <w:pPr>
        <w:pStyle w:val="noidung"/>
      </w:pPr>
      <w:r>
        <w:t>Ngoài ra, giao diện được thiết kế theo phong cách hiện đại với màu sắc chủ đạo là đen, vàng đồng và trắng, tạo cảm giác sang trọng và phù hợp với lĩnh vực kinh doanh nước hoa nữ cao cấp. Các hiệu ứng chuyển động nhẹ khi người dùng tương tác với sản phẩm góp phần tăng tính sinh động cho website.</w:t>
      </w:r>
    </w:p>
    <w:p w14:paraId="4AD94A64" w14:textId="77777777" w:rsidR="00792D76" w:rsidRDefault="00792D76" w:rsidP="00792D76">
      <w:pPr>
        <w:pStyle w:val="noidung"/>
      </w:pPr>
      <w:r>
        <w:t>Tuy nhiên, bên cạnh những ưu điểm đạt được, hệ thống vẫn còn tồn tại một số hạn chế. Website chưa sử dụng cơ sở dữ liệu nên chưa thể quản lý sản phẩm một cách linh hoạt. Chức năng giỏ hàng mới chỉ dừng lại ở mức mô phỏng, chưa hỗ trợ lưu nhiều sản phẩm hoặc tính tổng giá trị đơn hàng. Bên cạnh đó, website chưa tích hợp chức năng đăng nhập, đăng ký tài khoản và thanh toán trực tuyến.</w:t>
      </w:r>
    </w:p>
    <w:p w14:paraId="0D07AC8F" w14:textId="77777777" w:rsidR="00792D76" w:rsidRDefault="00792D76" w:rsidP="00792D76">
      <w:pPr>
        <w:pStyle w:val="noidung"/>
      </w:pPr>
      <w:r>
        <w:t>Mặc dù còn một số hạn chế, nhưng với phạm vi của đề tài môn học, website Aura Perfume đã đáp ứng đầy đủ các yêu cầu cơ bản của một website giới thiệu sản phẩm và là nền tảng tốt để phát triển thành một hệ thống thương mại điện tử hoàn chỉnh trong tương lai.</w:t>
      </w:r>
    </w:p>
    <w:p w14:paraId="7A738F56" w14:textId="77777777" w:rsidR="00792D76" w:rsidRDefault="00792D76" w:rsidP="00792D76">
      <w:pPr>
        <w:pStyle w:val="Heading2"/>
      </w:pPr>
      <w:bookmarkStart w:id="62" w:name="_Toc235046165"/>
      <w:r w:rsidRPr="00792D76">
        <w:t>Kết luận chương 4</w:t>
      </w:r>
      <w:bookmarkEnd w:id="62"/>
    </w:p>
    <w:p w14:paraId="3E4EC895" w14:textId="77777777" w:rsidR="00792D76" w:rsidRPr="00792D76" w:rsidRDefault="00792D76" w:rsidP="00792D76">
      <w:pPr>
        <w:pStyle w:val="noidung"/>
      </w:pPr>
      <w:r>
        <w:t xml:space="preserve">Chương 4 đã trình bày quá trình thực nghiệm và đánh giá kết quả hoạt động của website Aura Perfume. Thông qua việc kiểm thử các chức năng chính, có thể khẳng định rằng hệ thống hoạt động ổn định, giao diện hiển thị chính xác và đáp ứng </w:t>
      </w:r>
      <w:r>
        <w:lastRenderedPageBreak/>
        <w:t>tốt các yêu cầu đã được phân tích trong Chương 3. Các kết quả đạt được là cơ sở để đưa ra những nhận xét, kết luận và định hướng phát triển cho hệ thống trong chương tiếp theo.</w:t>
      </w:r>
    </w:p>
    <w:p w14:paraId="6F71DD29" w14:textId="77777777" w:rsidR="00AE29D3" w:rsidRDefault="00AE29D3" w:rsidP="00AE29D3">
      <w:pPr>
        <w:pStyle w:val="noidung"/>
      </w:pPr>
    </w:p>
    <w:p w14:paraId="7E3E5059" w14:textId="77777777" w:rsidR="00AE29D3" w:rsidRDefault="00AE29D3" w:rsidP="00AE29D3">
      <w:pPr>
        <w:pStyle w:val="noidung"/>
      </w:pPr>
    </w:p>
    <w:p w14:paraId="379D5A3F" w14:textId="77777777" w:rsidR="00AE29D3" w:rsidRDefault="00AE29D3" w:rsidP="00AE29D3">
      <w:pPr>
        <w:pStyle w:val="noidung"/>
      </w:pPr>
    </w:p>
    <w:p w14:paraId="2A9BFCBA" w14:textId="77777777" w:rsidR="00AE29D3" w:rsidRDefault="00AE29D3" w:rsidP="00AE29D3">
      <w:pPr>
        <w:pStyle w:val="noidung"/>
      </w:pPr>
    </w:p>
    <w:p w14:paraId="3D3B3D3E" w14:textId="77777777" w:rsidR="00AE29D3" w:rsidRDefault="00AE29D3" w:rsidP="00AE29D3">
      <w:pPr>
        <w:pStyle w:val="noidung"/>
      </w:pPr>
    </w:p>
    <w:p w14:paraId="24A94CEA" w14:textId="77777777" w:rsidR="00AE29D3" w:rsidRDefault="00AE29D3" w:rsidP="00AE29D3">
      <w:pPr>
        <w:pStyle w:val="noidung"/>
      </w:pPr>
    </w:p>
    <w:p w14:paraId="0DF87B3D" w14:textId="77777777" w:rsidR="00AE29D3" w:rsidRDefault="00AE29D3" w:rsidP="00AE29D3">
      <w:pPr>
        <w:pStyle w:val="noidung"/>
      </w:pPr>
    </w:p>
    <w:p w14:paraId="109C788D" w14:textId="77777777" w:rsidR="00AE29D3" w:rsidRDefault="00AE29D3" w:rsidP="00AE29D3">
      <w:pPr>
        <w:pStyle w:val="noidung"/>
      </w:pPr>
    </w:p>
    <w:p w14:paraId="5DC98533" w14:textId="77777777" w:rsidR="00AE29D3" w:rsidRDefault="00AE29D3" w:rsidP="00AE29D3">
      <w:pPr>
        <w:pStyle w:val="noidung"/>
      </w:pPr>
    </w:p>
    <w:p w14:paraId="1707D66A" w14:textId="77777777" w:rsidR="00AE29D3" w:rsidRDefault="00AE29D3" w:rsidP="00AE29D3">
      <w:pPr>
        <w:pStyle w:val="noidung"/>
      </w:pPr>
    </w:p>
    <w:p w14:paraId="22B94EAA" w14:textId="77777777" w:rsidR="00AE29D3" w:rsidRDefault="00AE29D3" w:rsidP="00AE29D3">
      <w:pPr>
        <w:pStyle w:val="noidung"/>
      </w:pPr>
    </w:p>
    <w:p w14:paraId="3A0BA567" w14:textId="77777777" w:rsidR="00AE29D3" w:rsidRDefault="00AE29D3" w:rsidP="00AE29D3">
      <w:pPr>
        <w:pStyle w:val="noidung"/>
      </w:pPr>
    </w:p>
    <w:p w14:paraId="6BD52B7E" w14:textId="77777777" w:rsidR="00AE29D3" w:rsidRDefault="00AE29D3" w:rsidP="00AE29D3">
      <w:pPr>
        <w:pStyle w:val="noidung"/>
      </w:pPr>
    </w:p>
    <w:p w14:paraId="6BF28120" w14:textId="77777777" w:rsidR="00792D76" w:rsidRDefault="00792D76" w:rsidP="00AE29D3">
      <w:pPr>
        <w:pStyle w:val="noidung"/>
      </w:pPr>
    </w:p>
    <w:p w14:paraId="5150884F" w14:textId="644C66FB" w:rsidR="00BC11ED" w:rsidRDefault="00BC11ED">
      <w:r>
        <w:br w:type="page"/>
      </w:r>
    </w:p>
    <w:p w14:paraId="619CFAA6" w14:textId="77777777" w:rsidR="00DF06F5" w:rsidRDefault="00DF06F5" w:rsidP="00EC5402">
      <w:pPr>
        <w:pStyle w:val="Heading1"/>
      </w:pPr>
      <w:bookmarkStart w:id="63" w:name="_Toc235046166"/>
      <w:r>
        <w:lastRenderedPageBreak/>
        <w:t>Kết luận và hướng phát triển</w:t>
      </w:r>
      <w:bookmarkEnd w:id="63"/>
    </w:p>
    <w:p w14:paraId="5E4899A1" w14:textId="77777777" w:rsidR="003D4A92" w:rsidRDefault="008F3D04" w:rsidP="007378A0">
      <w:pPr>
        <w:pStyle w:val="Heading2"/>
      </w:pPr>
      <w:bookmarkStart w:id="64" w:name="_Toc235046167"/>
      <w:r>
        <w:t>Kết luận</w:t>
      </w:r>
      <w:bookmarkEnd w:id="64"/>
    </w:p>
    <w:p w14:paraId="223AA1D6" w14:textId="77777777" w:rsidR="00582B79" w:rsidRPr="00582B79" w:rsidRDefault="00582B79" w:rsidP="00582B79">
      <w:pPr>
        <w:pStyle w:val="noidung"/>
      </w:pPr>
      <w:r w:rsidRPr="00582B79">
        <w:t>Trong xu thế chuyển đổi số hiện nay, việc ứng dụng công nghệ thông tin vào hoạt động kinh doanh đã trở thành một yêu cầu tất yếu đối với các doanh nghiệp. Đặc biệt, trong lĩnh vực mỹ phẩm và nước hoa, website không chỉ là công cụ giới thiệu sản phẩm mà còn góp phần xây dựng hình ảnh thương hiệu, mở rộng thị trường và nâng cao khả năng tiếp cận khách hàng. Xuất phát từ nhu cầu đó, đề tài "Thiết kế website cửa hàng nước hoa nữ cao cấp Aura Perfume" đã được thực hiện nhằm xây dựng một website giới thiệu sản phẩm với giao diện hiện đại, trực quan và thân thiện với người sử dụng.</w:t>
      </w:r>
    </w:p>
    <w:p w14:paraId="3E5F5B3F" w14:textId="77777777" w:rsidR="00582B79" w:rsidRPr="00582B79" w:rsidRDefault="00582B79" w:rsidP="00582B79">
      <w:pPr>
        <w:pStyle w:val="noidung"/>
      </w:pPr>
      <w:r w:rsidRPr="00582B79">
        <w:t>Sau quá trình nghiên cứu, phân tích yêu cầu, thiết kế và lập trình, đề tài đã hoàn thành các mục tiêu đã đề ra. Website được xây dựng bằng các công nghệ HTML5, CSS3 và JavaScript, giúp tạo nên một giao diện đơn giản nhưng vẫn đảm bảo tính thẩm mỹ và dễ sử dụng. Toàn bộ các trang của hệ thống đều được thiết kế thống nhất về màu sắc, bố cục và phong cách hiển thị, tạo cảm giác chuyên nghiệp và phù hợp với lĩnh vực kinh doanh nước hoa cao cấ</w:t>
      </w:r>
      <w:r>
        <w:t>p.</w:t>
      </w:r>
    </w:p>
    <w:p w14:paraId="6B3C44D2" w14:textId="77777777" w:rsidR="00582B79" w:rsidRPr="00582B79" w:rsidRDefault="00582B79" w:rsidP="00582B79">
      <w:pPr>
        <w:pStyle w:val="noidung"/>
      </w:pPr>
      <w:r w:rsidRPr="00582B79">
        <w:t>Website Aura Perfume đã triển khai được các chức năng cơ bản của một website giới thiệu sản phẩm. Người dùng có thể xem danh sách các dòng nước hoa nữ cao cấp, xem thông tin chi tiết của từng sản phẩm, tìm hiểu thông tin về cửa hàng cũng như gửi phản hồi thông qua biểu mẫu liên hệ. Việc sử dụng LocalStorage để lưu trữ dữ liệu sản phẩm giúp truyền thông tin giữa các trang nhanh chóng mà không cần sử dụng cơ sở dữ liệu hoặc máy chủ. Đây là giải pháp phù hợp với phạm vi của đề tài và đáp ứng tốt mục tiêu nghiên cứu ban đầ</w:t>
      </w:r>
      <w:r>
        <w:t>u.</w:t>
      </w:r>
    </w:p>
    <w:p w14:paraId="02290A54" w14:textId="77777777" w:rsidR="00582B79" w:rsidRPr="00582B79" w:rsidRDefault="00582B79" w:rsidP="00582B79">
      <w:pPr>
        <w:pStyle w:val="noidung"/>
      </w:pPr>
      <w:r w:rsidRPr="00582B79">
        <w:t>Trong quá trình xây dựng website, đề tài cũng giúp củng cố những kiến thức đã được học về thiết kế giao diện web, lập trình JavaScript và tổ chức cấu trúc một dự án website. Đồng thời, nhóm đã có cơ hội tiếp cận quy trình phát triển một website từ khâu khảo sát yêu cầu, thiết kế giao diện, lập trình chức năng đến kiểm thử và đánh</w:t>
      </w:r>
      <w:r>
        <w:t xml:space="preserve"> </w:t>
      </w:r>
      <w:r w:rsidRPr="00582B79">
        <w:t>giá kết quả. Đây là những kiến thức và kinh nghiệm thực tế có ý nghĩa quan trọng đối với quá trình học tập cũng như công việ</w:t>
      </w:r>
      <w:r>
        <w:t>c sau này.</w:t>
      </w:r>
    </w:p>
    <w:p w14:paraId="7B7DEA7D" w14:textId="77777777" w:rsidR="00582B79" w:rsidRPr="00582B79" w:rsidRDefault="00582B79" w:rsidP="00582B79">
      <w:pPr>
        <w:pStyle w:val="noidung"/>
      </w:pPr>
      <w:r w:rsidRPr="00582B79">
        <w:lastRenderedPageBreak/>
        <w:t>Kết quả kiểm thử cho thấy website hoạt động ổn định trên các trình duyệt phổ biến như Google Chrome và Microsoft Edge. Các chức năng chính như hiển thị sản phẩm, xem chi tiết sản phẩm, điều hướng giữa các trang và gửi biểu mẫu liên hệ đều hoạt động đúng theo yêu cầu. Giao diện có tốc độ tải nhanh, màu sắc hài hòa và mang lại trải nghiệm sử dụng thuận tiện cho ngườ</w:t>
      </w:r>
      <w:r>
        <w:t>i dùng.</w:t>
      </w:r>
    </w:p>
    <w:p w14:paraId="2899C389" w14:textId="77777777" w:rsidR="007378A0" w:rsidRPr="00582B79" w:rsidRDefault="00582B79" w:rsidP="00582B79">
      <w:pPr>
        <w:pStyle w:val="noidung"/>
      </w:pPr>
      <w:r w:rsidRPr="00582B79">
        <w:t>Mặc dù đã hoàn thành các mục tiêu đề ra, đề tài vẫn còn một số hạn chế do phạm vi nghiên cứu và thời gian thực hiện còn giới hạn. Website mới chỉ dừng ở mức giới thiệu sản phẩm, chưa tích hợp cơ sở dữ liệu và chưa xây dựng đầy đủ các chức năng của một hệ thống thương mại điện tử hoàn chỉnh. Tuy nhiên, đây là nền tảng quan trọng để tiếp tục nghiên cứu và phát triển trong tương lai.</w:t>
      </w:r>
    </w:p>
    <w:p w14:paraId="2DEF2E92" w14:textId="77777777" w:rsidR="008F3D04" w:rsidRDefault="008F3D04" w:rsidP="007378A0">
      <w:pPr>
        <w:pStyle w:val="Heading2"/>
      </w:pPr>
      <w:bookmarkStart w:id="65" w:name="_Toc235046168"/>
      <w:r>
        <w:t>Hướng phát triển</w:t>
      </w:r>
      <w:bookmarkEnd w:id="65"/>
    </w:p>
    <w:p w14:paraId="4BDA5BAC" w14:textId="77777777" w:rsidR="00582B79" w:rsidRDefault="00582B79" w:rsidP="00582B79">
      <w:pPr>
        <w:pStyle w:val="noidung"/>
      </w:pPr>
      <w:r>
        <w:t>Bên cạnh những kết quả đã đạt được, website Aura Perfume vẫn còn tồn tại một số hạn chế cần được khắc phục trong các phiên bản tiếp theo.</w:t>
      </w:r>
    </w:p>
    <w:p w14:paraId="12FBBE03" w14:textId="77777777" w:rsidR="00582B79" w:rsidRDefault="00582B79" w:rsidP="00582B79">
      <w:pPr>
        <w:pStyle w:val="noidung"/>
      </w:pPr>
      <w:r>
        <w:t>Thứ nhất, hệ thống chưa sử dụng cơ sở dữ liệu để lưu trữ thông tin sản phẩm và khách hàng. Toàn bộ dữ liệu hiện nay được khai báo trực tiếp trong mã nguồn HTML và JavaScript, vì vậy khi cần cập nhật hoặc bổ sung sản phẩm mới phải chỉnh sửa trực tiếp trong chương trình. Điều này chưa phù hợp với các website có quy mô lớn hoặc thường xuyên thay đổi dữ liệu.</w:t>
      </w:r>
    </w:p>
    <w:p w14:paraId="5EB53B7A" w14:textId="77777777" w:rsidR="00582B79" w:rsidRDefault="00582B79" w:rsidP="00582B79">
      <w:pPr>
        <w:pStyle w:val="noidung"/>
      </w:pPr>
      <w:r>
        <w:t>Thứ hai, chức năng giỏ hàng mới chỉ được xây dựng ở mức mô phỏng. Khi người dùng nhấn nút "Thêm vào giỏ hàng", hệ thống chỉ hiển thị thông báo xác nhận mà chưa thực hiện lưu sản phẩm, tính tổng tiền hay quản lý số lượng sản phẩm trong giỏ hàng.</w:t>
      </w:r>
    </w:p>
    <w:p w14:paraId="69B78E9C" w14:textId="77777777" w:rsidR="00582B79" w:rsidRDefault="00582B79" w:rsidP="00582B79">
      <w:pPr>
        <w:pStyle w:val="noidung"/>
      </w:pPr>
      <w:r>
        <w:t>Thứ ba, website chưa xây dựng chức năng đăng ký và đăng nhập tài khoản. Do đó, người dùng chưa thể lưu thông tin cá nhân, lịch sử mua hàng hoặc quản lý đơn hàng của mình.</w:t>
      </w:r>
    </w:p>
    <w:p w14:paraId="41E6E7F7" w14:textId="77777777" w:rsidR="00582B79" w:rsidRDefault="00582B79" w:rsidP="00582B79">
      <w:pPr>
        <w:pStyle w:val="noidung"/>
      </w:pPr>
      <w:r>
        <w:t>Ngoài ra, website cũng chưa tích hợp các phương thức thanh toán trực tuyến, chưa có hệ thống quản trị dành cho người quản lý cửa hàng và chưa hỗ trợ các chức năng tìm kiếm hoặc lọc sản phẩm theo thương hiệu, mức giá hoặc mùi hương. Đây đều là những chức năng cần thiết đối với một website thương mại điện tử hoàn chỉnh.</w:t>
      </w:r>
    </w:p>
    <w:p w14:paraId="525DBAC8" w14:textId="77777777" w:rsidR="00582B79" w:rsidRDefault="00582B79" w:rsidP="00582B79">
      <w:pPr>
        <w:pStyle w:val="noidung"/>
      </w:pPr>
      <w:r>
        <w:lastRenderedPageBreak/>
        <w:t>Mặc dù còn một số hạn chế, nhưng với mục tiêu của đề tài là xây dựng website giới thiệu sản phẩm nước hoa nữ cao cấp, hệ thống đã đáp ứng đầy đủ các yêu cầu đặt ra và có thể được sử dụng như một mô hình tham khảo trong quá trình học tập.</w:t>
      </w:r>
    </w:p>
    <w:p w14:paraId="70D37281" w14:textId="77777777" w:rsidR="008F4141" w:rsidRDefault="008F4141" w:rsidP="00582B79">
      <w:pPr>
        <w:pStyle w:val="noidung"/>
      </w:pPr>
    </w:p>
    <w:p w14:paraId="7ADCB59F" w14:textId="77777777" w:rsidR="008F4141" w:rsidRDefault="008F4141" w:rsidP="00582B79">
      <w:pPr>
        <w:pStyle w:val="noidung"/>
      </w:pPr>
    </w:p>
    <w:p w14:paraId="00309139" w14:textId="77777777" w:rsidR="008F4141" w:rsidRDefault="008F4141" w:rsidP="00582B79">
      <w:pPr>
        <w:pStyle w:val="noidung"/>
      </w:pPr>
    </w:p>
    <w:p w14:paraId="623FDFF1" w14:textId="77777777" w:rsidR="008F4141" w:rsidRDefault="008F4141" w:rsidP="00582B79">
      <w:pPr>
        <w:pStyle w:val="noidung"/>
      </w:pPr>
    </w:p>
    <w:p w14:paraId="477F0F25" w14:textId="77777777" w:rsidR="008F4141" w:rsidRDefault="008F4141" w:rsidP="00582B79">
      <w:pPr>
        <w:pStyle w:val="noidung"/>
      </w:pPr>
    </w:p>
    <w:p w14:paraId="7074EA8F" w14:textId="77777777" w:rsidR="008F4141" w:rsidRDefault="008F4141" w:rsidP="00582B79">
      <w:pPr>
        <w:pStyle w:val="noidung"/>
      </w:pPr>
    </w:p>
    <w:p w14:paraId="50577446" w14:textId="77777777" w:rsidR="008F4141" w:rsidRDefault="008F4141" w:rsidP="00582B79">
      <w:pPr>
        <w:pStyle w:val="noidung"/>
      </w:pPr>
    </w:p>
    <w:p w14:paraId="461472E0" w14:textId="77777777" w:rsidR="008F4141" w:rsidRDefault="008F4141" w:rsidP="00582B79">
      <w:pPr>
        <w:pStyle w:val="noidung"/>
      </w:pPr>
    </w:p>
    <w:p w14:paraId="1987E63A" w14:textId="77777777" w:rsidR="008F4141" w:rsidRDefault="008F4141" w:rsidP="00582B79">
      <w:pPr>
        <w:pStyle w:val="noidung"/>
      </w:pPr>
    </w:p>
    <w:p w14:paraId="0D97F34C" w14:textId="77777777" w:rsidR="008F4141" w:rsidRDefault="008F4141" w:rsidP="00582B79">
      <w:pPr>
        <w:pStyle w:val="noidung"/>
      </w:pPr>
    </w:p>
    <w:p w14:paraId="195D753E" w14:textId="77777777" w:rsidR="008F4141" w:rsidRDefault="008F4141" w:rsidP="00582B79">
      <w:pPr>
        <w:pStyle w:val="noidung"/>
      </w:pPr>
    </w:p>
    <w:p w14:paraId="31677BB4" w14:textId="77777777" w:rsidR="008F4141" w:rsidRDefault="008F4141" w:rsidP="00582B79">
      <w:pPr>
        <w:pStyle w:val="noidung"/>
      </w:pPr>
    </w:p>
    <w:p w14:paraId="6A017A5C" w14:textId="77777777" w:rsidR="008F4141" w:rsidRDefault="008F4141" w:rsidP="00582B79">
      <w:pPr>
        <w:pStyle w:val="noidung"/>
      </w:pPr>
    </w:p>
    <w:p w14:paraId="55C010AF" w14:textId="77777777" w:rsidR="008F4141" w:rsidRDefault="008F4141" w:rsidP="00582B79">
      <w:pPr>
        <w:pStyle w:val="noidung"/>
      </w:pPr>
    </w:p>
    <w:p w14:paraId="444CEDAE" w14:textId="77777777" w:rsidR="008F4141" w:rsidRDefault="008F4141" w:rsidP="00582B79">
      <w:pPr>
        <w:pStyle w:val="noidung"/>
      </w:pPr>
    </w:p>
    <w:p w14:paraId="5646F976" w14:textId="77777777" w:rsidR="008F4141" w:rsidRDefault="008F4141" w:rsidP="00582B79">
      <w:pPr>
        <w:pStyle w:val="noidung"/>
      </w:pPr>
    </w:p>
    <w:p w14:paraId="7BDD081E" w14:textId="77777777" w:rsidR="008F4141" w:rsidRDefault="008F4141" w:rsidP="00582B79">
      <w:pPr>
        <w:pStyle w:val="noidung"/>
      </w:pPr>
    </w:p>
    <w:p w14:paraId="698D6872" w14:textId="77777777" w:rsidR="008F4141" w:rsidRDefault="008F4141" w:rsidP="00582B79">
      <w:pPr>
        <w:pStyle w:val="noidung"/>
      </w:pPr>
    </w:p>
    <w:p w14:paraId="70ECDFDD" w14:textId="77777777" w:rsidR="008F4141" w:rsidRDefault="008F4141" w:rsidP="00582B79">
      <w:pPr>
        <w:pStyle w:val="noidung"/>
      </w:pPr>
    </w:p>
    <w:p w14:paraId="4A550431" w14:textId="77777777" w:rsidR="008F4141" w:rsidRDefault="008F4141" w:rsidP="00582B79">
      <w:pPr>
        <w:pStyle w:val="noidung"/>
      </w:pPr>
    </w:p>
    <w:p w14:paraId="3A8E9CA6" w14:textId="77777777" w:rsidR="008F4141" w:rsidRDefault="008F4141" w:rsidP="00582B79">
      <w:pPr>
        <w:pStyle w:val="noidung"/>
      </w:pPr>
    </w:p>
    <w:p w14:paraId="0C1C65C6" w14:textId="77777777" w:rsidR="008F4141" w:rsidRDefault="008F4141" w:rsidP="00582B79">
      <w:pPr>
        <w:pStyle w:val="noidung"/>
      </w:pPr>
    </w:p>
    <w:p w14:paraId="38790BC3" w14:textId="77777777" w:rsidR="008F4141" w:rsidRDefault="008F4141" w:rsidP="00582B79">
      <w:pPr>
        <w:pStyle w:val="noidung"/>
      </w:pPr>
    </w:p>
    <w:p w14:paraId="16C4FF79" w14:textId="77777777" w:rsidR="008F4141" w:rsidRDefault="008F4141" w:rsidP="008F4141">
      <w:pPr>
        <w:pStyle w:val="DEMUC"/>
      </w:pPr>
      <w:r>
        <w:lastRenderedPageBreak/>
        <w:t>DANH MỤC TÀI LIỆU THAM KHẢO</w:t>
      </w:r>
    </w:p>
    <w:p w14:paraId="577B1488" w14:textId="77777777" w:rsidR="006C3C9B" w:rsidRPr="006C3C9B" w:rsidRDefault="006C3C9B" w:rsidP="006C3C9B">
      <w:pPr>
        <w:pStyle w:val="Bibliography"/>
        <w:spacing w:before="120" w:after="120" w:line="360" w:lineRule="auto"/>
      </w:pPr>
      <w:r>
        <w:fldChar w:fldCharType="begin"/>
      </w:r>
      <w:r>
        <w:instrText xml:space="preserve"> ADDIN ZOTERO_BIBL {"uncited":[],"omitted":[],"custom":[]} CSL_BIBLIOGRAPHY </w:instrText>
      </w:r>
      <w:r>
        <w:fldChar w:fldCharType="separate"/>
      </w:r>
      <w:r w:rsidRPr="006C3C9B">
        <w:t>[1]</w:t>
      </w:r>
      <w:r w:rsidRPr="006C3C9B">
        <w:tab/>
        <w:t xml:space="preserve">Nguyễn Văn Ba, </w:t>
      </w:r>
      <w:r w:rsidRPr="006C3C9B">
        <w:rPr>
          <w:i/>
          <w:iCs/>
        </w:rPr>
        <w:t>Phân tích và thiết kế hệ thống thông tin</w:t>
      </w:r>
      <w:r w:rsidRPr="006C3C9B">
        <w:t>. Đại học Quốc gia Hà Nội, 2017.</w:t>
      </w:r>
    </w:p>
    <w:p w14:paraId="27CF9653" w14:textId="77777777" w:rsidR="006C3C9B" w:rsidRPr="006C3C9B" w:rsidRDefault="006C3C9B" w:rsidP="006C3C9B">
      <w:pPr>
        <w:pStyle w:val="Bibliography"/>
        <w:spacing w:before="120" w:after="120" w:line="360" w:lineRule="auto"/>
      </w:pPr>
      <w:r w:rsidRPr="006C3C9B">
        <w:t>[2]</w:t>
      </w:r>
      <w:r w:rsidRPr="006C3C9B">
        <w:tab/>
        <w:t xml:space="preserve">J. Duckett, </w:t>
      </w:r>
      <w:r w:rsidRPr="006C3C9B">
        <w:rPr>
          <w:i/>
          <w:iCs/>
        </w:rPr>
        <w:t>HTML &amp; CSS: Design and build websites</w:t>
      </w:r>
      <w:r w:rsidRPr="006C3C9B">
        <w:t>. Wiley, 2021.</w:t>
      </w:r>
    </w:p>
    <w:p w14:paraId="61C6BDB9" w14:textId="77777777" w:rsidR="006C3C9B" w:rsidRPr="006C3C9B" w:rsidRDefault="006C3C9B" w:rsidP="006C3C9B">
      <w:pPr>
        <w:pStyle w:val="Bibliography"/>
        <w:spacing w:before="120" w:after="120" w:line="360" w:lineRule="auto"/>
      </w:pPr>
      <w:r w:rsidRPr="006C3C9B">
        <w:t>[3]</w:t>
      </w:r>
      <w:r w:rsidRPr="006C3C9B">
        <w:tab/>
        <w:t xml:space="preserve">D. Flanagan, </w:t>
      </w:r>
      <w:r w:rsidRPr="006C3C9B">
        <w:rPr>
          <w:i/>
          <w:iCs/>
        </w:rPr>
        <w:t>JavaScript: The definitive guide</w:t>
      </w:r>
      <w:r w:rsidRPr="006C3C9B">
        <w:t>. O’Reilly Media, 2020.</w:t>
      </w:r>
    </w:p>
    <w:p w14:paraId="20695EAA" w14:textId="77777777" w:rsidR="006C3C9B" w:rsidRPr="006C3C9B" w:rsidRDefault="006C3C9B" w:rsidP="006C3C9B">
      <w:pPr>
        <w:pStyle w:val="Bibliography"/>
        <w:spacing w:before="120" w:after="120" w:line="360" w:lineRule="auto"/>
      </w:pPr>
      <w:r w:rsidRPr="006C3C9B">
        <w:t>[4]</w:t>
      </w:r>
      <w:r w:rsidRPr="006C3C9B">
        <w:tab/>
        <w:t>Mozilla Developer Network, “CSS: Cascading Style Sheets.” [Online]. Available: https://developer.mozilla.org/en-US/docs/Web/CSS</w:t>
      </w:r>
    </w:p>
    <w:p w14:paraId="05616E49" w14:textId="77777777" w:rsidR="006C3C9B" w:rsidRPr="006C3C9B" w:rsidRDefault="006C3C9B" w:rsidP="006C3C9B">
      <w:pPr>
        <w:pStyle w:val="Bibliography"/>
        <w:spacing w:before="120" w:after="120" w:line="360" w:lineRule="auto"/>
      </w:pPr>
      <w:r w:rsidRPr="006C3C9B">
        <w:t>[5]</w:t>
      </w:r>
      <w:r w:rsidRPr="006C3C9B">
        <w:tab/>
        <w:t>Mozilla Developer Network, “HTML: HyperText Markup Language.” [Online]. Available: https://developer.mozilla.org/en-US/docs/Web/HTML</w:t>
      </w:r>
    </w:p>
    <w:p w14:paraId="05D0A7C9" w14:textId="77777777" w:rsidR="006C3C9B" w:rsidRPr="006C3C9B" w:rsidRDefault="006C3C9B" w:rsidP="006C3C9B">
      <w:pPr>
        <w:pStyle w:val="Bibliography"/>
        <w:spacing w:before="120" w:after="120" w:line="360" w:lineRule="auto"/>
      </w:pPr>
      <w:r w:rsidRPr="006C3C9B">
        <w:t>[6]</w:t>
      </w:r>
      <w:r w:rsidRPr="006C3C9B">
        <w:tab/>
        <w:t>Mozilla Developer Network, “JavaScript Guide.” [Online]. Available: https://developer.mozilla.org/en-US/docs/Web/JavaScript/Guide</w:t>
      </w:r>
    </w:p>
    <w:p w14:paraId="30C18584" w14:textId="77777777" w:rsidR="006C3C9B" w:rsidRPr="006C3C9B" w:rsidRDefault="006C3C9B" w:rsidP="006C3C9B">
      <w:pPr>
        <w:pStyle w:val="Bibliography"/>
        <w:spacing w:before="120" w:after="120" w:line="360" w:lineRule="auto"/>
      </w:pPr>
      <w:r w:rsidRPr="006C3C9B">
        <w:t>[7]</w:t>
      </w:r>
      <w:r w:rsidRPr="006C3C9B">
        <w:tab/>
        <w:t>Mozilla Developer Network, “Web Storage API.” [Online]. Available: https://developer.mozilla.org/en-US/docs/Web/API/Web_Storage_API</w:t>
      </w:r>
    </w:p>
    <w:p w14:paraId="0B2BD4F9" w14:textId="77777777" w:rsidR="006C3C9B" w:rsidRPr="006C3C9B" w:rsidRDefault="006C3C9B" w:rsidP="006C3C9B">
      <w:pPr>
        <w:pStyle w:val="Bibliography"/>
        <w:spacing w:before="120" w:after="120" w:line="360" w:lineRule="auto"/>
      </w:pPr>
      <w:r w:rsidRPr="006C3C9B">
        <w:t>[8]</w:t>
      </w:r>
      <w:r w:rsidRPr="006C3C9B">
        <w:tab/>
        <w:t>W3Schools, “CSS Tutorial.” [Online]. Available: https://www.w3schools.com/css/</w:t>
      </w:r>
    </w:p>
    <w:p w14:paraId="2B961AE4" w14:textId="77777777" w:rsidR="006C3C9B" w:rsidRPr="006C3C9B" w:rsidRDefault="006C3C9B" w:rsidP="006C3C9B">
      <w:pPr>
        <w:pStyle w:val="Bibliography"/>
        <w:spacing w:before="120" w:after="120" w:line="360" w:lineRule="auto"/>
      </w:pPr>
      <w:r w:rsidRPr="006C3C9B">
        <w:t>[9]</w:t>
      </w:r>
      <w:r w:rsidRPr="006C3C9B">
        <w:tab/>
        <w:t>W3Schools, “HTML Tutorial.” [Online]. Available: https://www.w3schools.com/html/</w:t>
      </w:r>
    </w:p>
    <w:p w14:paraId="38926CC7" w14:textId="77777777" w:rsidR="006C3C9B" w:rsidRPr="006C3C9B" w:rsidRDefault="006C3C9B" w:rsidP="006C3C9B">
      <w:pPr>
        <w:pStyle w:val="Bibliography"/>
        <w:spacing w:before="120" w:after="120" w:line="360" w:lineRule="auto"/>
      </w:pPr>
      <w:r w:rsidRPr="006C3C9B">
        <w:t>[10]</w:t>
      </w:r>
      <w:r w:rsidRPr="006C3C9B">
        <w:tab/>
        <w:t>W3Schools, “JavaScript Tutorial.” [Online]. Available: https://www.w3schools.com/js/</w:t>
      </w:r>
    </w:p>
    <w:p w14:paraId="6463E0DD" w14:textId="77777777" w:rsidR="006C3C9B" w:rsidRPr="006C3C9B" w:rsidRDefault="006C3C9B" w:rsidP="006C3C9B">
      <w:pPr>
        <w:pStyle w:val="Bibliography"/>
        <w:spacing w:before="120" w:after="120" w:line="360" w:lineRule="auto"/>
      </w:pPr>
      <w:r w:rsidRPr="006C3C9B">
        <w:t>[11]</w:t>
      </w:r>
      <w:r w:rsidRPr="006C3C9B">
        <w:tab/>
        <w:t>W3Schools, “JavaScript Web Storage.” [Online]. Available: https://www.w3schools.com/js/js_api_web_storage.asp</w:t>
      </w:r>
    </w:p>
    <w:p w14:paraId="6C48FDCD" w14:textId="0596F09A" w:rsidR="008F4141" w:rsidRPr="008F4141" w:rsidRDefault="006C3C9B" w:rsidP="006C3C9B">
      <w:pPr>
        <w:pStyle w:val="noidung"/>
        <w:ind w:firstLine="0"/>
      </w:pPr>
      <w:r>
        <w:fldChar w:fldCharType="end"/>
      </w:r>
    </w:p>
    <w:p w14:paraId="473D8414" w14:textId="77777777" w:rsidR="00B516A3" w:rsidRPr="00582B79" w:rsidRDefault="00B516A3" w:rsidP="00582B79">
      <w:pPr>
        <w:pStyle w:val="noidung"/>
      </w:pPr>
    </w:p>
    <w:p w14:paraId="1E00CE9B" w14:textId="77777777" w:rsidR="007378A0" w:rsidRPr="007378A0" w:rsidRDefault="007378A0" w:rsidP="007378A0">
      <w:pPr>
        <w:pStyle w:val="noidung"/>
      </w:pPr>
    </w:p>
    <w:p w14:paraId="2002D3E5" w14:textId="77777777" w:rsidR="007378A0" w:rsidRPr="007378A0" w:rsidRDefault="007378A0" w:rsidP="007378A0">
      <w:pPr>
        <w:pStyle w:val="noidung"/>
      </w:pPr>
    </w:p>
    <w:p w14:paraId="713302F8" w14:textId="0A2156DC" w:rsidR="0098728A" w:rsidRPr="006C3C9B" w:rsidRDefault="007378A0" w:rsidP="006C3C9B">
      <w:pPr>
        <w:rPr>
          <w:b/>
          <w:caps/>
          <w:sz w:val="30"/>
        </w:rPr>
      </w:pPr>
      <w:r>
        <w:br w:type="page"/>
      </w:r>
    </w:p>
    <w:sectPr w:rsidR="0098728A" w:rsidRPr="006C3C9B" w:rsidSect="00A6023F">
      <w:footerReference w:type="default" r:id="rId14"/>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2601" w14:textId="77777777" w:rsidR="007222B9" w:rsidRDefault="007222B9" w:rsidP="00265292">
      <w:pPr>
        <w:spacing w:after="0" w:line="240" w:lineRule="auto"/>
      </w:pPr>
      <w:r>
        <w:separator/>
      </w:r>
    </w:p>
  </w:endnote>
  <w:endnote w:type="continuationSeparator" w:id="0">
    <w:p w14:paraId="5D91B7E1" w14:textId="77777777" w:rsidR="007222B9" w:rsidRDefault="007222B9"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0FE63E20" w14:textId="77777777" w:rsidR="00792D76" w:rsidRDefault="00792D76">
        <w:pPr>
          <w:pStyle w:val="Footer"/>
          <w:jc w:val="right"/>
        </w:pPr>
        <w:r>
          <w:fldChar w:fldCharType="begin"/>
        </w:r>
        <w:r>
          <w:instrText xml:space="preserve"> PAGE   \* MERGEFORMAT </w:instrText>
        </w:r>
        <w:r>
          <w:fldChar w:fldCharType="separate"/>
        </w:r>
        <w:r w:rsidR="008F4141">
          <w:rPr>
            <w:noProof/>
          </w:rPr>
          <w:t>v</w:t>
        </w:r>
        <w:r>
          <w:rPr>
            <w:noProof/>
          </w:rPr>
          <w:fldChar w:fldCharType="end"/>
        </w:r>
      </w:p>
    </w:sdtContent>
  </w:sdt>
  <w:p w14:paraId="0EEA11FE" w14:textId="77777777" w:rsidR="00792D76" w:rsidRDefault="00792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390BE57C" w14:textId="77777777" w:rsidR="00792D76" w:rsidRDefault="00792D76">
        <w:pPr>
          <w:pStyle w:val="Footer"/>
          <w:jc w:val="right"/>
        </w:pPr>
        <w:r>
          <w:fldChar w:fldCharType="begin"/>
        </w:r>
        <w:r>
          <w:instrText xml:space="preserve"> PAGE   \* MERGEFORMAT </w:instrText>
        </w:r>
        <w:r>
          <w:fldChar w:fldCharType="separate"/>
        </w:r>
        <w:r w:rsidR="008F4141">
          <w:rPr>
            <w:noProof/>
          </w:rPr>
          <w:t>7</w:t>
        </w:r>
        <w:r>
          <w:rPr>
            <w:noProof/>
          </w:rPr>
          <w:fldChar w:fldCharType="end"/>
        </w:r>
      </w:p>
    </w:sdtContent>
  </w:sdt>
  <w:p w14:paraId="186F87FD" w14:textId="77777777" w:rsidR="00792D76" w:rsidRDefault="00792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9C1C" w14:textId="77777777" w:rsidR="007222B9" w:rsidRDefault="007222B9" w:rsidP="00265292">
      <w:pPr>
        <w:spacing w:after="0" w:line="240" w:lineRule="auto"/>
      </w:pPr>
      <w:r>
        <w:separator/>
      </w:r>
    </w:p>
  </w:footnote>
  <w:footnote w:type="continuationSeparator" w:id="0">
    <w:p w14:paraId="4A9FB62A" w14:textId="77777777" w:rsidR="007222B9" w:rsidRDefault="007222B9"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862"/>
    <w:multiLevelType w:val="hybridMultilevel"/>
    <w:tmpl w:val="85EAC1F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7D05430"/>
    <w:multiLevelType w:val="hybridMultilevel"/>
    <w:tmpl w:val="1FC051A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C777242"/>
    <w:multiLevelType w:val="hybridMultilevel"/>
    <w:tmpl w:val="711CE1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E9B09E0"/>
    <w:multiLevelType w:val="hybridMultilevel"/>
    <w:tmpl w:val="6AE433B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028744B"/>
    <w:multiLevelType w:val="hybridMultilevel"/>
    <w:tmpl w:val="46766E2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11661E29"/>
    <w:multiLevelType w:val="hybridMultilevel"/>
    <w:tmpl w:val="662C211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16DB7864"/>
    <w:multiLevelType w:val="hybridMultilevel"/>
    <w:tmpl w:val="ED34839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7" w15:restartNumberingAfterBreak="0">
    <w:nsid w:val="18564E3F"/>
    <w:multiLevelType w:val="hybridMultilevel"/>
    <w:tmpl w:val="F3C458F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A4335FF"/>
    <w:multiLevelType w:val="hybridMultilevel"/>
    <w:tmpl w:val="19A061A4"/>
    <w:lvl w:ilvl="0" w:tplc="04090001">
      <w:start w:val="1"/>
      <w:numFmt w:val="bullet"/>
      <w:lvlText w:val=""/>
      <w:lvlJc w:val="left"/>
      <w:pPr>
        <w:ind w:left="1400" w:hanging="360"/>
      </w:pPr>
      <w:rPr>
        <w:rFonts w:ascii="Symbol" w:hAnsi="Symbol" w:hint="default"/>
      </w:rPr>
    </w:lvl>
    <w:lvl w:ilvl="1" w:tplc="7C9A972E">
      <w:numFmt w:val="bullet"/>
      <w:lvlText w:val="•"/>
      <w:lvlJc w:val="left"/>
      <w:pPr>
        <w:ind w:left="2120" w:hanging="360"/>
      </w:pPr>
      <w:rPr>
        <w:rFonts w:ascii="Times New Roman" w:eastAsiaTheme="minorHAnsi" w:hAnsi="Times New Roman" w:cs="Times New Roman"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BF84209"/>
    <w:multiLevelType w:val="hybridMultilevel"/>
    <w:tmpl w:val="16C2924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1E962207"/>
    <w:multiLevelType w:val="multilevel"/>
    <w:tmpl w:val="230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25F37"/>
    <w:multiLevelType w:val="hybridMultilevel"/>
    <w:tmpl w:val="95C6340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240C128C"/>
    <w:multiLevelType w:val="hybridMultilevel"/>
    <w:tmpl w:val="9E1AD69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246C7045"/>
    <w:multiLevelType w:val="hybridMultilevel"/>
    <w:tmpl w:val="EDC0687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2E691FD2"/>
    <w:multiLevelType w:val="hybridMultilevel"/>
    <w:tmpl w:val="6FC41CC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2ED6164F"/>
    <w:multiLevelType w:val="multilevel"/>
    <w:tmpl w:val="FD24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01548"/>
    <w:multiLevelType w:val="multilevel"/>
    <w:tmpl w:val="3B72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53B45"/>
    <w:multiLevelType w:val="hybridMultilevel"/>
    <w:tmpl w:val="EC446E7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38945348"/>
    <w:multiLevelType w:val="hybridMultilevel"/>
    <w:tmpl w:val="9056A08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3EBB51DE"/>
    <w:multiLevelType w:val="hybridMultilevel"/>
    <w:tmpl w:val="74B4912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42AA2800"/>
    <w:multiLevelType w:val="hybridMultilevel"/>
    <w:tmpl w:val="515457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46F61957"/>
    <w:multiLevelType w:val="hybridMultilevel"/>
    <w:tmpl w:val="7DAA47C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4B8F70D9"/>
    <w:multiLevelType w:val="multilevel"/>
    <w:tmpl w:val="E42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E187E"/>
    <w:multiLevelType w:val="hybridMultilevel"/>
    <w:tmpl w:val="84C2AFA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53D12E80"/>
    <w:multiLevelType w:val="hybridMultilevel"/>
    <w:tmpl w:val="0D6E7BD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55340328"/>
    <w:multiLevelType w:val="hybridMultilevel"/>
    <w:tmpl w:val="A2FE906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5C463869"/>
    <w:multiLevelType w:val="hybridMultilevel"/>
    <w:tmpl w:val="0E0648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602B20BB"/>
    <w:multiLevelType w:val="hybridMultilevel"/>
    <w:tmpl w:val="3A705D1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636151F3"/>
    <w:multiLevelType w:val="hybridMultilevel"/>
    <w:tmpl w:val="81BC97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640031B1"/>
    <w:multiLevelType w:val="hybridMultilevel"/>
    <w:tmpl w:val="8F1CC7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68251A8F"/>
    <w:multiLevelType w:val="multilevel"/>
    <w:tmpl w:val="45F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65C1E"/>
    <w:multiLevelType w:val="hybridMultilevel"/>
    <w:tmpl w:val="6C2E9EB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6EDA67A8"/>
    <w:multiLevelType w:val="hybridMultilevel"/>
    <w:tmpl w:val="86BC821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742B747E"/>
    <w:multiLevelType w:val="multilevel"/>
    <w:tmpl w:val="BE6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801CA"/>
    <w:multiLevelType w:val="multilevel"/>
    <w:tmpl w:val="82E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10775"/>
    <w:multiLevelType w:val="hybridMultilevel"/>
    <w:tmpl w:val="E0C2363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796A3AEE"/>
    <w:multiLevelType w:val="hybridMultilevel"/>
    <w:tmpl w:val="77F0C4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7E1E19CF"/>
    <w:multiLevelType w:val="hybridMultilevel"/>
    <w:tmpl w:val="B046134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777795725">
    <w:abstractNumId w:val="37"/>
  </w:num>
  <w:num w:numId="2" w16cid:durableId="1465270354">
    <w:abstractNumId w:val="20"/>
  </w:num>
  <w:num w:numId="3" w16cid:durableId="1641304750">
    <w:abstractNumId w:val="29"/>
  </w:num>
  <w:num w:numId="4" w16cid:durableId="232550083">
    <w:abstractNumId w:val="12"/>
  </w:num>
  <w:num w:numId="5" w16cid:durableId="2012100578">
    <w:abstractNumId w:val="7"/>
  </w:num>
  <w:num w:numId="6" w16cid:durableId="1138842275">
    <w:abstractNumId w:val="27"/>
  </w:num>
  <w:num w:numId="7" w16cid:durableId="9140005">
    <w:abstractNumId w:val="28"/>
  </w:num>
  <w:num w:numId="8" w16cid:durableId="265776499">
    <w:abstractNumId w:val="6"/>
  </w:num>
  <w:num w:numId="9" w16cid:durableId="1043793429">
    <w:abstractNumId w:val="13"/>
  </w:num>
  <w:num w:numId="10" w16cid:durableId="500971349">
    <w:abstractNumId w:val="36"/>
  </w:num>
  <w:num w:numId="11" w16cid:durableId="1093664910">
    <w:abstractNumId w:val="17"/>
  </w:num>
  <w:num w:numId="12" w16cid:durableId="1257397743">
    <w:abstractNumId w:val="2"/>
  </w:num>
  <w:num w:numId="13" w16cid:durableId="2104178830">
    <w:abstractNumId w:val="8"/>
  </w:num>
  <w:num w:numId="14" w16cid:durableId="196092862">
    <w:abstractNumId w:val="21"/>
  </w:num>
  <w:num w:numId="15" w16cid:durableId="907035185">
    <w:abstractNumId w:val="9"/>
  </w:num>
  <w:num w:numId="16" w16cid:durableId="1724213206">
    <w:abstractNumId w:val="4"/>
  </w:num>
  <w:num w:numId="17" w16cid:durableId="2052219284">
    <w:abstractNumId w:val="33"/>
  </w:num>
  <w:num w:numId="18" w16cid:durableId="393235261">
    <w:abstractNumId w:val="34"/>
  </w:num>
  <w:num w:numId="19" w16cid:durableId="1307778734">
    <w:abstractNumId w:val="1"/>
  </w:num>
  <w:num w:numId="20" w16cid:durableId="996540888">
    <w:abstractNumId w:val="19"/>
  </w:num>
  <w:num w:numId="21" w16cid:durableId="630936577">
    <w:abstractNumId w:val="16"/>
  </w:num>
  <w:num w:numId="22" w16cid:durableId="1090855235">
    <w:abstractNumId w:val="22"/>
  </w:num>
  <w:num w:numId="23" w16cid:durableId="447234976">
    <w:abstractNumId w:val="10"/>
  </w:num>
  <w:num w:numId="24" w16cid:durableId="1484659058">
    <w:abstractNumId w:val="35"/>
  </w:num>
  <w:num w:numId="25" w16cid:durableId="346105829">
    <w:abstractNumId w:val="24"/>
  </w:num>
  <w:num w:numId="26" w16cid:durableId="200017591">
    <w:abstractNumId w:val="30"/>
  </w:num>
  <w:num w:numId="27" w16cid:durableId="614992010">
    <w:abstractNumId w:val="23"/>
  </w:num>
  <w:num w:numId="28" w16cid:durableId="1632592760">
    <w:abstractNumId w:val="32"/>
  </w:num>
  <w:num w:numId="29" w16cid:durableId="561790763">
    <w:abstractNumId w:val="26"/>
  </w:num>
  <w:num w:numId="30" w16cid:durableId="1051617266">
    <w:abstractNumId w:val="3"/>
  </w:num>
  <w:num w:numId="31" w16cid:durableId="1699311449">
    <w:abstractNumId w:val="5"/>
  </w:num>
  <w:num w:numId="32" w16cid:durableId="653921695">
    <w:abstractNumId w:val="18"/>
  </w:num>
  <w:num w:numId="33" w16cid:durableId="1023558805">
    <w:abstractNumId w:val="14"/>
  </w:num>
  <w:num w:numId="34" w16cid:durableId="747114338">
    <w:abstractNumId w:val="0"/>
  </w:num>
  <w:num w:numId="35" w16cid:durableId="2081977188">
    <w:abstractNumId w:val="11"/>
  </w:num>
  <w:num w:numId="36" w16cid:durableId="1831167729">
    <w:abstractNumId w:val="38"/>
  </w:num>
  <w:num w:numId="37" w16cid:durableId="1878350246">
    <w:abstractNumId w:val="25"/>
  </w:num>
  <w:num w:numId="38" w16cid:durableId="2146503330">
    <w:abstractNumId w:val="15"/>
  </w:num>
  <w:num w:numId="39" w16cid:durableId="1655523651">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3B"/>
    <w:rsid w:val="00006621"/>
    <w:rsid w:val="0002381A"/>
    <w:rsid w:val="00026856"/>
    <w:rsid w:val="00032D77"/>
    <w:rsid w:val="000359A4"/>
    <w:rsid w:val="0005453D"/>
    <w:rsid w:val="00080838"/>
    <w:rsid w:val="00084BF4"/>
    <w:rsid w:val="000B3C8E"/>
    <w:rsid w:val="000B4EB5"/>
    <w:rsid w:val="000F599F"/>
    <w:rsid w:val="00101E1F"/>
    <w:rsid w:val="00102DCA"/>
    <w:rsid w:val="00122841"/>
    <w:rsid w:val="001252E7"/>
    <w:rsid w:val="00155B13"/>
    <w:rsid w:val="00175C48"/>
    <w:rsid w:val="00181793"/>
    <w:rsid w:val="0019610B"/>
    <w:rsid w:val="001B4C4F"/>
    <w:rsid w:val="001E53C1"/>
    <w:rsid w:val="00205C9C"/>
    <w:rsid w:val="00224E8F"/>
    <w:rsid w:val="00247F56"/>
    <w:rsid w:val="002648D9"/>
    <w:rsid w:val="00265292"/>
    <w:rsid w:val="002D378E"/>
    <w:rsid w:val="002D6E1C"/>
    <w:rsid w:val="002F3A47"/>
    <w:rsid w:val="00311A03"/>
    <w:rsid w:val="00314527"/>
    <w:rsid w:val="0035699F"/>
    <w:rsid w:val="00382E17"/>
    <w:rsid w:val="00397034"/>
    <w:rsid w:val="003B48C9"/>
    <w:rsid w:val="003B599F"/>
    <w:rsid w:val="003D4A92"/>
    <w:rsid w:val="0041321A"/>
    <w:rsid w:val="00414600"/>
    <w:rsid w:val="004553D9"/>
    <w:rsid w:val="00476EA8"/>
    <w:rsid w:val="00492219"/>
    <w:rsid w:val="004A2867"/>
    <w:rsid w:val="0052283B"/>
    <w:rsid w:val="00551EB8"/>
    <w:rsid w:val="00574222"/>
    <w:rsid w:val="00582B79"/>
    <w:rsid w:val="005C722E"/>
    <w:rsid w:val="005D6ABE"/>
    <w:rsid w:val="0061750A"/>
    <w:rsid w:val="006351C3"/>
    <w:rsid w:val="00641850"/>
    <w:rsid w:val="00642862"/>
    <w:rsid w:val="00644673"/>
    <w:rsid w:val="00647C5E"/>
    <w:rsid w:val="00653A3A"/>
    <w:rsid w:val="0065492E"/>
    <w:rsid w:val="00690D97"/>
    <w:rsid w:val="006A3541"/>
    <w:rsid w:val="006C3C9B"/>
    <w:rsid w:val="006E6D93"/>
    <w:rsid w:val="006F2B84"/>
    <w:rsid w:val="007222B9"/>
    <w:rsid w:val="00733176"/>
    <w:rsid w:val="007378A0"/>
    <w:rsid w:val="00792D76"/>
    <w:rsid w:val="007950DA"/>
    <w:rsid w:val="00796DCF"/>
    <w:rsid w:val="007B1E52"/>
    <w:rsid w:val="007B64C3"/>
    <w:rsid w:val="007C185B"/>
    <w:rsid w:val="007D1CB8"/>
    <w:rsid w:val="007E5D1E"/>
    <w:rsid w:val="007F7593"/>
    <w:rsid w:val="00833081"/>
    <w:rsid w:val="00837217"/>
    <w:rsid w:val="00843B1D"/>
    <w:rsid w:val="00851DA8"/>
    <w:rsid w:val="008759C1"/>
    <w:rsid w:val="00886136"/>
    <w:rsid w:val="008A01E9"/>
    <w:rsid w:val="008C4809"/>
    <w:rsid w:val="008D7009"/>
    <w:rsid w:val="008F3D04"/>
    <w:rsid w:val="008F4141"/>
    <w:rsid w:val="00902DAA"/>
    <w:rsid w:val="0091630E"/>
    <w:rsid w:val="00971D34"/>
    <w:rsid w:val="0098728A"/>
    <w:rsid w:val="00991353"/>
    <w:rsid w:val="009A6666"/>
    <w:rsid w:val="009C68BF"/>
    <w:rsid w:val="009E2D3F"/>
    <w:rsid w:val="00A17C76"/>
    <w:rsid w:val="00A24F17"/>
    <w:rsid w:val="00A3792A"/>
    <w:rsid w:val="00A6023F"/>
    <w:rsid w:val="00A655A8"/>
    <w:rsid w:val="00A675D2"/>
    <w:rsid w:val="00A705BC"/>
    <w:rsid w:val="00A84325"/>
    <w:rsid w:val="00AB788A"/>
    <w:rsid w:val="00AD47C3"/>
    <w:rsid w:val="00AE11A3"/>
    <w:rsid w:val="00AE29D3"/>
    <w:rsid w:val="00AE352B"/>
    <w:rsid w:val="00AE636C"/>
    <w:rsid w:val="00AF30EA"/>
    <w:rsid w:val="00B14A85"/>
    <w:rsid w:val="00B3334D"/>
    <w:rsid w:val="00B3536D"/>
    <w:rsid w:val="00B4447A"/>
    <w:rsid w:val="00B516A3"/>
    <w:rsid w:val="00B918E5"/>
    <w:rsid w:val="00BB620D"/>
    <w:rsid w:val="00BB7CC0"/>
    <w:rsid w:val="00BC11ED"/>
    <w:rsid w:val="00BD00D0"/>
    <w:rsid w:val="00BD050F"/>
    <w:rsid w:val="00BD1376"/>
    <w:rsid w:val="00BE31A7"/>
    <w:rsid w:val="00C31282"/>
    <w:rsid w:val="00C50A2A"/>
    <w:rsid w:val="00C77F74"/>
    <w:rsid w:val="00C9554E"/>
    <w:rsid w:val="00CB1FB6"/>
    <w:rsid w:val="00CB4E2E"/>
    <w:rsid w:val="00CC18F6"/>
    <w:rsid w:val="00CD2C51"/>
    <w:rsid w:val="00D00561"/>
    <w:rsid w:val="00D25FFD"/>
    <w:rsid w:val="00D261E5"/>
    <w:rsid w:val="00D43067"/>
    <w:rsid w:val="00D60AE1"/>
    <w:rsid w:val="00D724C7"/>
    <w:rsid w:val="00D840FB"/>
    <w:rsid w:val="00DB2AD8"/>
    <w:rsid w:val="00DB6698"/>
    <w:rsid w:val="00DD1D56"/>
    <w:rsid w:val="00DE6FBB"/>
    <w:rsid w:val="00DF06F5"/>
    <w:rsid w:val="00E05488"/>
    <w:rsid w:val="00E12F22"/>
    <w:rsid w:val="00E13C29"/>
    <w:rsid w:val="00E146B9"/>
    <w:rsid w:val="00E15E7A"/>
    <w:rsid w:val="00E40233"/>
    <w:rsid w:val="00EA3E88"/>
    <w:rsid w:val="00EB17EC"/>
    <w:rsid w:val="00EC4B42"/>
    <w:rsid w:val="00EC5402"/>
    <w:rsid w:val="00F00494"/>
    <w:rsid w:val="00F41ABC"/>
    <w:rsid w:val="00F50FA9"/>
    <w:rsid w:val="00F55323"/>
    <w:rsid w:val="00F7452F"/>
    <w:rsid w:val="00F804D1"/>
    <w:rsid w:val="00FA182E"/>
    <w:rsid w:val="00FA7008"/>
    <w:rsid w:val="00FD44BF"/>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CD4F"/>
  <w15:chartTrackingRefBased/>
  <w15:docId w15:val="{2F140891-D1E5-47B2-823B-A81E6FEB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Normal"/>
    <w:rsid w:val="00122841"/>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122841"/>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22841"/>
    <w:rPr>
      <w:b/>
      <w:bCs/>
    </w:rPr>
  </w:style>
  <w:style w:type="paragraph" w:customStyle="1" w:styleId="pdq2pgselectionanchorcontainer">
    <w:name w:val="pdq2pg_selectionanchorcontainer"/>
    <w:basedOn w:val="Normal"/>
    <w:rsid w:val="00476EA8"/>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8F4141"/>
    <w:rPr>
      <w:i/>
      <w:iCs/>
    </w:rPr>
  </w:style>
  <w:style w:type="paragraph" w:styleId="TableofFigures">
    <w:name w:val="table of figures"/>
    <w:basedOn w:val="Normal"/>
    <w:next w:val="Normal"/>
    <w:uiPriority w:val="99"/>
    <w:unhideWhenUsed/>
    <w:rsid w:val="00E13C29"/>
    <w:pPr>
      <w:spacing w:after="0"/>
    </w:pPr>
  </w:style>
  <w:style w:type="paragraph" w:styleId="Bibliography">
    <w:name w:val="Bibliography"/>
    <w:basedOn w:val="Normal"/>
    <w:next w:val="Normal"/>
    <w:uiPriority w:val="37"/>
    <w:unhideWhenUsed/>
    <w:rsid w:val="006C3C9B"/>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6593">
      <w:bodyDiv w:val="1"/>
      <w:marLeft w:val="0"/>
      <w:marRight w:val="0"/>
      <w:marTop w:val="0"/>
      <w:marBottom w:val="0"/>
      <w:divBdr>
        <w:top w:val="none" w:sz="0" w:space="0" w:color="auto"/>
        <w:left w:val="none" w:sz="0" w:space="0" w:color="auto"/>
        <w:bottom w:val="none" w:sz="0" w:space="0" w:color="auto"/>
        <w:right w:val="none" w:sz="0" w:space="0" w:color="auto"/>
      </w:divBdr>
    </w:div>
    <w:div w:id="324938144">
      <w:bodyDiv w:val="1"/>
      <w:marLeft w:val="0"/>
      <w:marRight w:val="0"/>
      <w:marTop w:val="0"/>
      <w:marBottom w:val="0"/>
      <w:divBdr>
        <w:top w:val="none" w:sz="0" w:space="0" w:color="auto"/>
        <w:left w:val="none" w:sz="0" w:space="0" w:color="auto"/>
        <w:bottom w:val="none" w:sz="0" w:space="0" w:color="auto"/>
        <w:right w:val="none" w:sz="0" w:space="0" w:color="auto"/>
      </w:divBdr>
      <w:divsChild>
        <w:div w:id="745735409">
          <w:marLeft w:val="0"/>
          <w:marRight w:val="0"/>
          <w:marTop w:val="0"/>
          <w:marBottom w:val="0"/>
          <w:divBdr>
            <w:top w:val="none" w:sz="0" w:space="0" w:color="auto"/>
            <w:left w:val="none" w:sz="0" w:space="0" w:color="auto"/>
            <w:bottom w:val="none" w:sz="0" w:space="0" w:color="auto"/>
            <w:right w:val="none" w:sz="0" w:space="0" w:color="auto"/>
          </w:divBdr>
          <w:divsChild>
            <w:div w:id="1421901580">
              <w:marLeft w:val="0"/>
              <w:marRight w:val="0"/>
              <w:marTop w:val="0"/>
              <w:marBottom w:val="0"/>
              <w:divBdr>
                <w:top w:val="none" w:sz="0" w:space="0" w:color="auto"/>
                <w:left w:val="none" w:sz="0" w:space="0" w:color="auto"/>
                <w:bottom w:val="none" w:sz="0" w:space="0" w:color="auto"/>
                <w:right w:val="none" w:sz="0" w:space="0" w:color="auto"/>
              </w:divBdr>
            </w:div>
            <w:div w:id="394086148">
              <w:marLeft w:val="0"/>
              <w:marRight w:val="0"/>
              <w:marTop w:val="0"/>
              <w:marBottom w:val="0"/>
              <w:divBdr>
                <w:top w:val="none" w:sz="0" w:space="0" w:color="auto"/>
                <w:left w:val="none" w:sz="0" w:space="0" w:color="auto"/>
                <w:bottom w:val="none" w:sz="0" w:space="0" w:color="auto"/>
                <w:right w:val="none" w:sz="0" w:space="0" w:color="auto"/>
              </w:divBdr>
            </w:div>
            <w:div w:id="79448118">
              <w:marLeft w:val="0"/>
              <w:marRight w:val="0"/>
              <w:marTop w:val="0"/>
              <w:marBottom w:val="0"/>
              <w:divBdr>
                <w:top w:val="none" w:sz="0" w:space="0" w:color="auto"/>
                <w:left w:val="none" w:sz="0" w:space="0" w:color="auto"/>
                <w:bottom w:val="none" w:sz="0" w:space="0" w:color="auto"/>
                <w:right w:val="none" w:sz="0" w:space="0" w:color="auto"/>
              </w:divBdr>
            </w:div>
            <w:div w:id="1875925802">
              <w:marLeft w:val="0"/>
              <w:marRight w:val="0"/>
              <w:marTop w:val="0"/>
              <w:marBottom w:val="0"/>
              <w:divBdr>
                <w:top w:val="none" w:sz="0" w:space="0" w:color="auto"/>
                <w:left w:val="none" w:sz="0" w:space="0" w:color="auto"/>
                <w:bottom w:val="none" w:sz="0" w:space="0" w:color="auto"/>
                <w:right w:val="none" w:sz="0" w:space="0" w:color="auto"/>
              </w:divBdr>
            </w:div>
            <w:div w:id="2113476966">
              <w:marLeft w:val="0"/>
              <w:marRight w:val="0"/>
              <w:marTop w:val="0"/>
              <w:marBottom w:val="0"/>
              <w:divBdr>
                <w:top w:val="none" w:sz="0" w:space="0" w:color="auto"/>
                <w:left w:val="none" w:sz="0" w:space="0" w:color="auto"/>
                <w:bottom w:val="none" w:sz="0" w:space="0" w:color="auto"/>
                <w:right w:val="none" w:sz="0" w:space="0" w:color="auto"/>
              </w:divBdr>
            </w:div>
            <w:div w:id="1552881242">
              <w:marLeft w:val="0"/>
              <w:marRight w:val="0"/>
              <w:marTop w:val="0"/>
              <w:marBottom w:val="0"/>
              <w:divBdr>
                <w:top w:val="none" w:sz="0" w:space="0" w:color="auto"/>
                <w:left w:val="none" w:sz="0" w:space="0" w:color="auto"/>
                <w:bottom w:val="none" w:sz="0" w:space="0" w:color="auto"/>
                <w:right w:val="none" w:sz="0" w:space="0" w:color="auto"/>
              </w:divBdr>
            </w:div>
            <w:div w:id="1988512485">
              <w:marLeft w:val="0"/>
              <w:marRight w:val="0"/>
              <w:marTop w:val="0"/>
              <w:marBottom w:val="0"/>
              <w:divBdr>
                <w:top w:val="none" w:sz="0" w:space="0" w:color="auto"/>
                <w:left w:val="none" w:sz="0" w:space="0" w:color="auto"/>
                <w:bottom w:val="none" w:sz="0" w:space="0" w:color="auto"/>
                <w:right w:val="none" w:sz="0" w:space="0" w:color="auto"/>
              </w:divBdr>
            </w:div>
            <w:div w:id="1307274421">
              <w:marLeft w:val="0"/>
              <w:marRight w:val="0"/>
              <w:marTop w:val="0"/>
              <w:marBottom w:val="0"/>
              <w:divBdr>
                <w:top w:val="none" w:sz="0" w:space="0" w:color="auto"/>
                <w:left w:val="none" w:sz="0" w:space="0" w:color="auto"/>
                <w:bottom w:val="none" w:sz="0" w:space="0" w:color="auto"/>
                <w:right w:val="none" w:sz="0" w:space="0" w:color="auto"/>
              </w:divBdr>
            </w:div>
            <w:div w:id="85732637">
              <w:marLeft w:val="0"/>
              <w:marRight w:val="0"/>
              <w:marTop w:val="0"/>
              <w:marBottom w:val="0"/>
              <w:divBdr>
                <w:top w:val="none" w:sz="0" w:space="0" w:color="auto"/>
                <w:left w:val="none" w:sz="0" w:space="0" w:color="auto"/>
                <w:bottom w:val="none" w:sz="0" w:space="0" w:color="auto"/>
                <w:right w:val="none" w:sz="0" w:space="0" w:color="auto"/>
              </w:divBdr>
            </w:div>
            <w:div w:id="13481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94038">
      <w:bodyDiv w:val="1"/>
      <w:marLeft w:val="0"/>
      <w:marRight w:val="0"/>
      <w:marTop w:val="0"/>
      <w:marBottom w:val="0"/>
      <w:divBdr>
        <w:top w:val="none" w:sz="0" w:space="0" w:color="auto"/>
        <w:left w:val="none" w:sz="0" w:space="0" w:color="auto"/>
        <w:bottom w:val="none" w:sz="0" w:space="0" w:color="auto"/>
        <w:right w:val="none" w:sz="0" w:space="0" w:color="auto"/>
      </w:divBdr>
    </w:div>
    <w:div w:id="407652315">
      <w:bodyDiv w:val="1"/>
      <w:marLeft w:val="0"/>
      <w:marRight w:val="0"/>
      <w:marTop w:val="0"/>
      <w:marBottom w:val="0"/>
      <w:divBdr>
        <w:top w:val="none" w:sz="0" w:space="0" w:color="auto"/>
        <w:left w:val="none" w:sz="0" w:space="0" w:color="auto"/>
        <w:bottom w:val="none" w:sz="0" w:space="0" w:color="auto"/>
        <w:right w:val="none" w:sz="0" w:space="0" w:color="auto"/>
      </w:divBdr>
    </w:div>
    <w:div w:id="519513066">
      <w:bodyDiv w:val="1"/>
      <w:marLeft w:val="0"/>
      <w:marRight w:val="0"/>
      <w:marTop w:val="0"/>
      <w:marBottom w:val="0"/>
      <w:divBdr>
        <w:top w:val="none" w:sz="0" w:space="0" w:color="auto"/>
        <w:left w:val="none" w:sz="0" w:space="0" w:color="auto"/>
        <w:bottom w:val="none" w:sz="0" w:space="0" w:color="auto"/>
        <w:right w:val="none" w:sz="0" w:space="0" w:color="auto"/>
      </w:divBdr>
    </w:div>
    <w:div w:id="569929696">
      <w:bodyDiv w:val="1"/>
      <w:marLeft w:val="0"/>
      <w:marRight w:val="0"/>
      <w:marTop w:val="0"/>
      <w:marBottom w:val="0"/>
      <w:divBdr>
        <w:top w:val="none" w:sz="0" w:space="0" w:color="auto"/>
        <w:left w:val="none" w:sz="0" w:space="0" w:color="auto"/>
        <w:bottom w:val="none" w:sz="0" w:space="0" w:color="auto"/>
        <w:right w:val="none" w:sz="0" w:space="0" w:color="auto"/>
      </w:divBdr>
    </w:div>
    <w:div w:id="611473599">
      <w:bodyDiv w:val="1"/>
      <w:marLeft w:val="0"/>
      <w:marRight w:val="0"/>
      <w:marTop w:val="0"/>
      <w:marBottom w:val="0"/>
      <w:divBdr>
        <w:top w:val="none" w:sz="0" w:space="0" w:color="auto"/>
        <w:left w:val="none" w:sz="0" w:space="0" w:color="auto"/>
        <w:bottom w:val="none" w:sz="0" w:space="0" w:color="auto"/>
        <w:right w:val="none" w:sz="0" w:space="0" w:color="auto"/>
      </w:divBdr>
    </w:div>
    <w:div w:id="626552146">
      <w:bodyDiv w:val="1"/>
      <w:marLeft w:val="0"/>
      <w:marRight w:val="0"/>
      <w:marTop w:val="0"/>
      <w:marBottom w:val="0"/>
      <w:divBdr>
        <w:top w:val="none" w:sz="0" w:space="0" w:color="auto"/>
        <w:left w:val="none" w:sz="0" w:space="0" w:color="auto"/>
        <w:bottom w:val="none" w:sz="0" w:space="0" w:color="auto"/>
        <w:right w:val="none" w:sz="0" w:space="0" w:color="auto"/>
      </w:divBdr>
    </w:div>
    <w:div w:id="696127125">
      <w:bodyDiv w:val="1"/>
      <w:marLeft w:val="0"/>
      <w:marRight w:val="0"/>
      <w:marTop w:val="0"/>
      <w:marBottom w:val="0"/>
      <w:divBdr>
        <w:top w:val="none" w:sz="0" w:space="0" w:color="auto"/>
        <w:left w:val="none" w:sz="0" w:space="0" w:color="auto"/>
        <w:bottom w:val="none" w:sz="0" w:space="0" w:color="auto"/>
        <w:right w:val="none" w:sz="0" w:space="0" w:color="auto"/>
      </w:divBdr>
    </w:div>
    <w:div w:id="711150365">
      <w:bodyDiv w:val="1"/>
      <w:marLeft w:val="0"/>
      <w:marRight w:val="0"/>
      <w:marTop w:val="0"/>
      <w:marBottom w:val="0"/>
      <w:divBdr>
        <w:top w:val="none" w:sz="0" w:space="0" w:color="auto"/>
        <w:left w:val="none" w:sz="0" w:space="0" w:color="auto"/>
        <w:bottom w:val="none" w:sz="0" w:space="0" w:color="auto"/>
        <w:right w:val="none" w:sz="0" w:space="0" w:color="auto"/>
      </w:divBdr>
    </w:div>
    <w:div w:id="718630118">
      <w:bodyDiv w:val="1"/>
      <w:marLeft w:val="0"/>
      <w:marRight w:val="0"/>
      <w:marTop w:val="0"/>
      <w:marBottom w:val="0"/>
      <w:divBdr>
        <w:top w:val="none" w:sz="0" w:space="0" w:color="auto"/>
        <w:left w:val="none" w:sz="0" w:space="0" w:color="auto"/>
        <w:bottom w:val="none" w:sz="0" w:space="0" w:color="auto"/>
        <w:right w:val="none" w:sz="0" w:space="0" w:color="auto"/>
      </w:divBdr>
    </w:div>
    <w:div w:id="754860381">
      <w:bodyDiv w:val="1"/>
      <w:marLeft w:val="0"/>
      <w:marRight w:val="0"/>
      <w:marTop w:val="0"/>
      <w:marBottom w:val="0"/>
      <w:divBdr>
        <w:top w:val="none" w:sz="0" w:space="0" w:color="auto"/>
        <w:left w:val="none" w:sz="0" w:space="0" w:color="auto"/>
        <w:bottom w:val="none" w:sz="0" w:space="0" w:color="auto"/>
        <w:right w:val="none" w:sz="0" w:space="0" w:color="auto"/>
      </w:divBdr>
    </w:div>
    <w:div w:id="827479457">
      <w:bodyDiv w:val="1"/>
      <w:marLeft w:val="0"/>
      <w:marRight w:val="0"/>
      <w:marTop w:val="0"/>
      <w:marBottom w:val="0"/>
      <w:divBdr>
        <w:top w:val="none" w:sz="0" w:space="0" w:color="auto"/>
        <w:left w:val="none" w:sz="0" w:space="0" w:color="auto"/>
        <w:bottom w:val="none" w:sz="0" w:space="0" w:color="auto"/>
        <w:right w:val="none" w:sz="0" w:space="0" w:color="auto"/>
      </w:divBdr>
    </w:div>
    <w:div w:id="904494340">
      <w:bodyDiv w:val="1"/>
      <w:marLeft w:val="0"/>
      <w:marRight w:val="0"/>
      <w:marTop w:val="0"/>
      <w:marBottom w:val="0"/>
      <w:divBdr>
        <w:top w:val="none" w:sz="0" w:space="0" w:color="auto"/>
        <w:left w:val="none" w:sz="0" w:space="0" w:color="auto"/>
        <w:bottom w:val="none" w:sz="0" w:space="0" w:color="auto"/>
        <w:right w:val="none" w:sz="0" w:space="0" w:color="auto"/>
      </w:divBdr>
    </w:div>
    <w:div w:id="982387448">
      <w:bodyDiv w:val="1"/>
      <w:marLeft w:val="0"/>
      <w:marRight w:val="0"/>
      <w:marTop w:val="0"/>
      <w:marBottom w:val="0"/>
      <w:divBdr>
        <w:top w:val="none" w:sz="0" w:space="0" w:color="auto"/>
        <w:left w:val="none" w:sz="0" w:space="0" w:color="auto"/>
        <w:bottom w:val="none" w:sz="0" w:space="0" w:color="auto"/>
        <w:right w:val="none" w:sz="0" w:space="0" w:color="auto"/>
      </w:divBdr>
    </w:div>
    <w:div w:id="1015116026">
      <w:bodyDiv w:val="1"/>
      <w:marLeft w:val="0"/>
      <w:marRight w:val="0"/>
      <w:marTop w:val="0"/>
      <w:marBottom w:val="0"/>
      <w:divBdr>
        <w:top w:val="none" w:sz="0" w:space="0" w:color="auto"/>
        <w:left w:val="none" w:sz="0" w:space="0" w:color="auto"/>
        <w:bottom w:val="none" w:sz="0" w:space="0" w:color="auto"/>
        <w:right w:val="none" w:sz="0" w:space="0" w:color="auto"/>
      </w:divBdr>
    </w:div>
    <w:div w:id="1080256361">
      <w:bodyDiv w:val="1"/>
      <w:marLeft w:val="0"/>
      <w:marRight w:val="0"/>
      <w:marTop w:val="0"/>
      <w:marBottom w:val="0"/>
      <w:divBdr>
        <w:top w:val="none" w:sz="0" w:space="0" w:color="auto"/>
        <w:left w:val="none" w:sz="0" w:space="0" w:color="auto"/>
        <w:bottom w:val="none" w:sz="0" w:space="0" w:color="auto"/>
        <w:right w:val="none" w:sz="0" w:space="0" w:color="auto"/>
      </w:divBdr>
      <w:divsChild>
        <w:div w:id="43726126">
          <w:marLeft w:val="0"/>
          <w:marRight w:val="0"/>
          <w:marTop w:val="0"/>
          <w:marBottom w:val="0"/>
          <w:divBdr>
            <w:top w:val="none" w:sz="0" w:space="0" w:color="auto"/>
            <w:left w:val="none" w:sz="0" w:space="0" w:color="auto"/>
            <w:bottom w:val="none" w:sz="0" w:space="0" w:color="auto"/>
            <w:right w:val="none" w:sz="0" w:space="0" w:color="auto"/>
          </w:divBdr>
          <w:divsChild>
            <w:div w:id="1092166099">
              <w:marLeft w:val="0"/>
              <w:marRight w:val="0"/>
              <w:marTop w:val="0"/>
              <w:marBottom w:val="0"/>
              <w:divBdr>
                <w:top w:val="none" w:sz="0" w:space="0" w:color="auto"/>
                <w:left w:val="none" w:sz="0" w:space="0" w:color="auto"/>
                <w:bottom w:val="none" w:sz="0" w:space="0" w:color="auto"/>
                <w:right w:val="none" w:sz="0" w:space="0" w:color="auto"/>
              </w:divBdr>
            </w:div>
            <w:div w:id="471142272">
              <w:marLeft w:val="0"/>
              <w:marRight w:val="0"/>
              <w:marTop w:val="0"/>
              <w:marBottom w:val="0"/>
              <w:divBdr>
                <w:top w:val="none" w:sz="0" w:space="0" w:color="auto"/>
                <w:left w:val="none" w:sz="0" w:space="0" w:color="auto"/>
                <w:bottom w:val="none" w:sz="0" w:space="0" w:color="auto"/>
                <w:right w:val="none" w:sz="0" w:space="0" w:color="auto"/>
              </w:divBdr>
            </w:div>
            <w:div w:id="906065863">
              <w:marLeft w:val="0"/>
              <w:marRight w:val="0"/>
              <w:marTop w:val="0"/>
              <w:marBottom w:val="0"/>
              <w:divBdr>
                <w:top w:val="none" w:sz="0" w:space="0" w:color="auto"/>
                <w:left w:val="none" w:sz="0" w:space="0" w:color="auto"/>
                <w:bottom w:val="none" w:sz="0" w:space="0" w:color="auto"/>
                <w:right w:val="none" w:sz="0" w:space="0" w:color="auto"/>
              </w:divBdr>
            </w:div>
            <w:div w:id="779691274">
              <w:marLeft w:val="0"/>
              <w:marRight w:val="0"/>
              <w:marTop w:val="0"/>
              <w:marBottom w:val="0"/>
              <w:divBdr>
                <w:top w:val="none" w:sz="0" w:space="0" w:color="auto"/>
                <w:left w:val="none" w:sz="0" w:space="0" w:color="auto"/>
                <w:bottom w:val="none" w:sz="0" w:space="0" w:color="auto"/>
                <w:right w:val="none" w:sz="0" w:space="0" w:color="auto"/>
              </w:divBdr>
            </w:div>
            <w:div w:id="132217349">
              <w:marLeft w:val="0"/>
              <w:marRight w:val="0"/>
              <w:marTop w:val="0"/>
              <w:marBottom w:val="0"/>
              <w:divBdr>
                <w:top w:val="none" w:sz="0" w:space="0" w:color="auto"/>
                <w:left w:val="none" w:sz="0" w:space="0" w:color="auto"/>
                <w:bottom w:val="none" w:sz="0" w:space="0" w:color="auto"/>
                <w:right w:val="none" w:sz="0" w:space="0" w:color="auto"/>
              </w:divBdr>
            </w:div>
            <w:div w:id="1130590592">
              <w:marLeft w:val="0"/>
              <w:marRight w:val="0"/>
              <w:marTop w:val="0"/>
              <w:marBottom w:val="0"/>
              <w:divBdr>
                <w:top w:val="none" w:sz="0" w:space="0" w:color="auto"/>
                <w:left w:val="none" w:sz="0" w:space="0" w:color="auto"/>
                <w:bottom w:val="none" w:sz="0" w:space="0" w:color="auto"/>
                <w:right w:val="none" w:sz="0" w:space="0" w:color="auto"/>
              </w:divBdr>
            </w:div>
            <w:div w:id="1618367484">
              <w:marLeft w:val="0"/>
              <w:marRight w:val="0"/>
              <w:marTop w:val="0"/>
              <w:marBottom w:val="0"/>
              <w:divBdr>
                <w:top w:val="none" w:sz="0" w:space="0" w:color="auto"/>
                <w:left w:val="none" w:sz="0" w:space="0" w:color="auto"/>
                <w:bottom w:val="none" w:sz="0" w:space="0" w:color="auto"/>
                <w:right w:val="none" w:sz="0" w:space="0" w:color="auto"/>
              </w:divBdr>
            </w:div>
            <w:div w:id="412899997">
              <w:marLeft w:val="0"/>
              <w:marRight w:val="0"/>
              <w:marTop w:val="0"/>
              <w:marBottom w:val="0"/>
              <w:divBdr>
                <w:top w:val="none" w:sz="0" w:space="0" w:color="auto"/>
                <w:left w:val="none" w:sz="0" w:space="0" w:color="auto"/>
                <w:bottom w:val="none" w:sz="0" w:space="0" w:color="auto"/>
                <w:right w:val="none" w:sz="0" w:space="0" w:color="auto"/>
              </w:divBdr>
            </w:div>
            <w:div w:id="1776821702">
              <w:marLeft w:val="0"/>
              <w:marRight w:val="0"/>
              <w:marTop w:val="0"/>
              <w:marBottom w:val="0"/>
              <w:divBdr>
                <w:top w:val="none" w:sz="0" w:space="0" w:color="auto"/>
                <w:left w:val="none" w:sz="0" w:space="0" w:color="auto"/>
                <w:bottom w:val="none" w:sz="0" w:space="0" w:color="auto"/>
                <w:right w:val="none" w:sz="0" w:space="0" w:color="auto"/>
              </w:divBdr>
            </w:div>
            <w:div w:id="664673732">
              <w:marLeft w:val="0"/>
              <w:marRight w:val="0"/>
              <w:marTop w:val="0"/>
              <w:marBottom w:val="0"/>
              <w:divBdr>
                <w:top w:val="none" w:sz="0" w:space="0" w:color="auto"/>
                <w:left w:val="none" w:sz="0" w:space="0" w:color="auto"/>
                <w:bottom w:val="none" w:sz="0" w:space="0" w:color="auto"/>
                <w:right w:val="none" w:sz="0" w:space="0" w:color="auto"/>
              </w:divBdr>
            </w:div>
            <w:div w:id="1898513746">
              <w:marLeft w:val="0"/>
              <w:marRight w:val="0"/>
              <w:marTop w:val="0"/>
              <w:marBottom w:val="0"/>
              <w:divBdr>
                <w:top w:val="none" w:sz="0" w:space="0" w:color="auto"/>
                <w:left w:val="none" w:sz="0" w:space="0" w:color="auto"/>
                <w:bottom w:val="none" w:sz="0" w:space="0" w:color="auto"/>
                <w:right w:val="none" w:sz="0" w:space="0" w:color="auto"/>
              </w:divBdr>
            </w:div>
            <w:div w:id="428237898">
              <w:marLeft w:val="0"/>
              <w:marRight w:val="0"/>
              <w:marTop w:val="0"/>
              <w:marBottom w:val="0"/>
              <w:divBdr>
                <w:top w:val="none" w:sz="0" w:space="0" w:color="auto"/>
                <w:left w:val="none" w:sz="0" w:space="0" w:color="auto"/>
                <w:bottom w:val="none" w:sz="0" w:space="0" w:color="auto"/>
                <w:right w:val="none" w:sz="0" w:space="0" w:color="auto"/>
              </w:divBdr>
            </w:div>
            <w:div w:id="56510880">
              <w:marLeft w:val="0"/>
              <w:marRight w:val="0"/>
              <w:marTop w:val="0"/>
              <w:marBottom w:val="0"/>
              <w:divBdr>
                <w:top w:val="none" w:sz="0" w:space="0" w:color="auto"/>
                <w:left w:val="none" w:sz="0" w:space="0" w:color="auto"/>
                <w:bottom w:val="none" w:sz="0" w:space="0" w:color="auto"/>
                <w:right w:val="none" w:sz="0" w:space="0" w:color="auto"/>
              </w:divBdr>
            </w:div>
            <w:div w:id="617832875">
              <w:marLeft w:val="0"/>
              <w:marRight w:val="0"/>
              <w:marTop w:val="0"/>
              <w:marBottom w:val="0"/>
              <w:divBdr>
                <w:top w:val="none" w:sz="0" w:space="0" w:color="auto"/>
                <w:left w:val="none" w:sz="0" w:space="0" w:color="auto"/>
                <w:bottom w:val="none" w:sz="0" w:space="0" w:color="auto"/>
                <w:right w:val="none" w:sz="0" w:space="0" w:color="auto"/>
              </w:divBdr>
            </w:div>
            <w:div w:id="2113478133">
              <w:marLeft w:val="0"/>
              <w:marRight w:val="0"/>
              <w:marTop w:val="0"/>
              <w:marBottom w:val="0"/>
              <w:divBdr>
                <w:top w:val="none" w:sz="0" w:space="0" w:color="auto"/>
                <w:left w:val="none" w:sz="0" w:space="0" w:color="auto"/>
                <w:bottom w:val="none" w:sz="0" w:space="0" w:color="auto"/>
                <w:right w:val="none" w:sz="0" w:space="0" w:color="auto"/>
              </w:divBdr>
            </w:div>
            <w:div w:id="1177043605">
              <w:marLeft w:val="0"/>
              <w:marRight w:val="0"/>
              <w:marTop w:val="0"/>
              <w:marBottom w:val="0"/>
              <w:divBdr>
                <w:top w:val="none" w:sz="0" w:space="0" w:color="auto"/>
                <w:left w:val="none" w:sz="0" w:space="0" w:color="auto"/>
                <w:bottom w:val="none" w:sz="0" w:space="0" w:color="auto"/>
                <w:right w:val="none" w:sz="0" w:space="0" w:color="auto"/>
              </w:divBdr>
            </w:div>
            <w:div w:id="1786004023">
              <w:marLeft w:val="0"/>
              <w:marRight w:val="0"/>
              <w:marTop w:val="0"/>
              <w:marBottom w:val="0"/>
              <w:divBdr>
                <w:top w:val="none" w:sz="0" w:space="0" w:color="auto"/>
                <w:left w:val="none" w:sz="0" w:space="0" w:color="auto"/>
                <w:bottom w:val="none" w:sz="0" w:space="0" w:color="auto"/>
                <w:right w:val="none" w:sz="0" w:space="0" w:color="auto"/>
              </w:divBdr>
            </w:div>
            <w:div w:id="118254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6393">
      <w:bodyDiv w:val="1"/>
      <w:marLeft w:val="0"/>
      <w:marRight w:val="0"/>
      <w:marTop w:val="0"/>
      <w:marBottom w:val="0"/>
      <w:divBdr>
        <w:top w:val="none" w:sz="0" w:space="0" w:color="auto"/>
        <w:left w:val="none" w:sz="0" w:space="0" w:color="auto"/>
        <w:bottom w:val="none" w:sz="0" w:space="0" w:color="auto"/>
        <w:right w:val="none" w:sz="0" w:space="0" w:color="auto"/>
      </w:divBdr>
      <w:divsChild>
        <w:div w:id="720329900">
          <w:marLeft w:val="0"/>
          <w:marRight w:val="0"/>
          <w:marTop w:val="0"/>
          <w:marBottom w:val="0"/>
          <w:divBdr>
            <w:top w:val="none" w:sz="0" w:space="0" w:color="auto"/>
            <w:left w:val="none" w:sz="0" w:space="0" w:color="auto"/>
            <w:bottom w:val="none" w:sz="0" w:space="0" w:color="auto"/>
            <w:right w:val="none" w:sz="0" w:space="0" w:color="auto"/>
          </w:divBdr>
          <w:divsChild>
            <w:div w:id="2033338277">
              <w:marLeft w:val="0"/>
              <w:marRight w:val="0"/>
              <w:marTop w:val="0"/>
              <w:marBottom w:val="0"/>
              <w:divBdr>
                <w:top w:val="none" w:sz="0" w:space="0" w:color="auto"/>
                <w:left w:val="none" w:sz="0" w:space="0" w:color="auto"/>
                <w:bottom w:val="none" w:sz="0" w:space="0" w:color="auto"/>
                <w:right w:val="none" w:sz="0" w:space="0" w:color="auto"/>
              </w:divBdr>
            </w:div>
            <w:div w:id="779956976">
              <w:marLeft w:val="0"/>
              <w:marRight w:val="0"/>
              <w:marTop w:val="0"/>
              <w:marBottom w:val="0"/>
              <w:divBdr>
                <w:top w:val="none" w:sz="0" w:space="0" w:color="auto"/>
                <w:left w:val="none" w:sz="0" w:space="0" w:color="auto"/>
                <w:bottom w:val="none" w:sz="0" w:space="0" w:color="auto"/>
                <w:right w:val="none" w:sz="0" w:space="0" w:color="auto"/>
              </w:divBdr>
            </w:div>
            <w:div w:id="1147747760">
              <w:marLeft w:val="0"/>
              <w:marRight w:val="0"/>
              <w:marTop w:val="0"/>
              <w:marBottom w:val="0"/>
              <w:divBdr>
                <w:top w:val="none" w:sz="0" w:space="0" w:color="auto"/>
                <w:left w:val="none" w:sz="0" w:space="0" w:color="auto"/>
                <w:bottom w:val="none" w:sz="0" w:space="0" w:color="auto"/>
                <w:right w:val="none" w:sz="0" w:space="0" w:color="auto"/>
              </w:divBdr>
            </w:div>
            <w:div w:id="4808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6982">
      <w:bodyDiv w:val="1"/>
      <w:marLeft w:val="0"/>
      <w:marRight w:val="0"/>
      <w:marTop w:val="0"/>
      <w:marBottom w:val="0"/>
      <w:divBdr>
        <w:top w:val="none" w:sz="0" w:space="0" w:color="auto"/>
        <w:left w:val="none" w:sz="0" w:space="0" w:color="auto"/>
        <w:bottom w:val="none" w:sz="0" w:space="0" w:color="auto"/>
        <w:right w:val="none" w:sz="0" w:space="0" w:color="auto"/>
      </w:divBdr>
    </w:div>
    <w:div w:id="1182627994">
      <w:bodyDiv w:val="1"/>
      <w:marLeft w:val="0"/>
      <w:marRight w:val="0"/>
      <w:marTop w:val="0"/>
      <w:marBottom w:val="0"/>
      <w:divBdr>
        <w:top w:val="none" w:sz="0" w:space="0" w:color="auto"/>
        <w:left w:val="none" w:sz="0" w:space="0" w:color="auto"/>
        <w:bottom w:val="none" w:sz="0" w:space="0" w:color="auto"/>
        <w:right w:val="none" w:sz="0" w:space="0" w:color="auto"/>
      </w:divBdr>
    </w:div>
    <w:div w:id="1248077515">
      <w:bodyDiv w:val="1"/>
      <w:marLeft w:val="0"/>
      <w:marRight w:val="0"/>
      <w:marTop w:val="0"/>
      <w:marBottom w:val="0"/>
      <w:divBdr>
        <w:top w:val="none" w:sz="0" w:space="0" w:color="auto"/>
        <w:left w:val="none" w:sz="0" w:space="0" w:color="auto"/>
        <w:bottom w:val="none" w:sz="0" w:space="0" w:color="auto"/>
        <w:right w:val="none" w:sz="0" w:space="0" w:color="auto"/>
      </w:divBdr>
    </w:div>
    <w:div w:id="1431045800">
      <w:bodyDiv w:val="1"/>
      <w:marLeft w:val="0"/>
      <w:marRight w:val="0"/>
      <w:marTop w:val="0"/>
      <w:marBottom w:val="0"/>
      <w:divBdr>
        <w:top w:val="none" w:sz="0" w:space="0" w:color="auto"/>
        <w:left w:val="none" w:sz="0" w:space="0" w:color="auto"/>
        <w:bottom w:val="none" w:sz="0" w:space="0" w:color="auto"/>
        <w:right w:val="none" w:sz="0" w:space="0" w:color="auto"/>
      </w:divBdr>
    </w:div>
    <w:div w:id="1494948498">
      <w:bodyDiv w:val="1"/>
      <w:marLeft w:val="0"/>
      <w:marRight w:val="0"/>
      <w:marTop w:val="0"/>
      <w:marBottom w:val="0"/>
      <w:divBdr>
        <w:top w:val="none" w:sz="0" w:space="0" w:color="auto"/>
        <w:left w:val="none" w:sz="0" w:space="0" w:color="auto"/>
        <w:bottom w:val="none" w:sz="0" w:space="0" w:color="auto"/>
        <w:right w:val="none" w:sz="0" w:space="0" w:color="auto"/>
      </w:divBdr>
    </w:div>
    <w:div w:id="1534533280">
      <w:bodyDiv w:val="1"/>
      <w:marLeft w:val="0"/>
      <w:marRight w:val="0"/>
      <w:marTop w:val="0"/>
      <w:marBottom w:val="0"/>
      <w:divBdr>
        <w:top w:val="none" w:sz="0" w:space="0" w:color="auto"/>
        <w:left w:val="none" w:sz="0" w:space="0" w:color="auto"/>
        <w:bottom w:val="none" w:sz="0" w:space="0" w:color="auto"/>
        <w:right w:val="none" w:sz="0" w:space="0" w:color="auto"/>
      </w:divBdr>
    </w:div>
    <w:div w:id="1538615222">
      <w:bodyDiv w:val="1"/>
      <w:marLeft w:val="0"/>
      <w:marRight w:val="0"/>
      <w:marTop w:val="0"/>
      <w:marBottom w:val="0"/>
      <w:divBdr>
        <w:top w:val="none" w:sz="0" w:space="0" w:color="auto"/>
        <w:left w:val="none" w:sz="0" w:space="0" w:color="auto"/>
        <w:bottom w:val="none" w:sz="0" w:space="0" w:color="auto"/>
        <w:right w:val="none" w:sz="0" w:space="0" w:color="auto"/>
      </w:divBdr>
    </w:div>
    <w:div w:id="1560283497">
      <w:bodyDiv w:val="1"/>
      <w:marLeft w:val="0"/>
      <w:marRight w:val="0"/>
      <w:marTop w:val="0"/>
      <w:marBottom w:val="0"/>
      <w:divBdr>
        <w:top w:val="none" w:sz="0" w:space="0" w:color="auto"/>
        <w:left w:val="none" w:sz="0" w:space="0" w:color="auto"/>
        <w:bottom w:val="none" w:sz="0" w:space="0" w:color="auto"/>
        <w:right w:val="none" w:sz="0" w:space="0" w:color="auto"/>
      </w:divBdr>
      <w:divsChild>
        <w:div w:id="984554223">
          <w:marLeft w:val="0"/>
          <w:marRight w:val="0"/>
          <w:marTop w:val="0"/>
          <w:marBottom w:val="0"/>
          <w:divBdr>
            <w:top w:val="none" w:sz="0" w:space="0" w:color="auto"/>
            <w:left w:val="none" w:sz="0" w:space="0" w:color="auto"/>
            <w:bottom w:val="none" w:sz="0" w:space="0" w:color="auto"/>
            <w:right w:val="none" w:sz="0" w:space="0" w:color="auto"/>
          </w:divBdr>
          <w:divsChild>
            <w:div w:id="1980332343">
              <w:marLeft w:val="0"/>
              <w:marRight w:val="0"/>
              <w:marTop w:val="0"/>
              <w:marBottom w:val="0"/>
              <w:divBdr>
                <w:top w:val="none" w:sz="0" w:space="0" w:color="auto"/>
                <w:left w:val="none" w:sz="0" w:space="0" w:color="auto"/>
                <w:bottom w:val="none" w:sz="0" w:space="0" w:color="auto"/>
                <w:right w:val="none" w:sz="0" w:space="0" w:color="auto"/>
              </w:divBdr>
            </w:div>
            <w:div w:id="1829974679">
              <w:marLeft w:val="0"/>
              <w:marRight w:val="0"/>
              <w:marTop w:val="0"/>
              <w:marBottom w:val="0"/>
              <w:divBdr>
                <w:top w:val="none" w:sz="0" w:space="0" w:color="auto"/>
                <w:left w:val="none" w:sz="0" w:space="0" w:color="auto"/>
                <w:bottom w:val="none" w:sz="0" w:space="0" w:color="auto"/>
                <w:right w:val="none" w:sz="0" w:space="0" w:color="auto"/>
              </w:divBdr>
            </w:div>
            <w:div w:id="1346130927">
              <w:marLeft w:val="0"/>
              <w:marRight w:val="0"/>
              <w:marTop w:val="0"/>
              <w:marBottom w:val="0"/>
              <w:divBdr>
                <w:top w:val="none" w:sz="0" w:space="0" w:color="auto"/>
                <w:left w:val="none" w:sz="0" w:space="0" w:color="auto"/>
                <w:bottom w:val="none" w:sz="0" w:space="0" w:color="auto"/>
                <w:right w:val="none" w:sz="0" w:space="0" w:color="auto"/>
              </w:divBdr>
            </w:div>
            <w:div w:id="6361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5101">
      <w:bodyDiv w:val="1"/>
      <w:marLeft w:val="0"/>
      <w:marRight w:val="0"/>
      <w:marTop w:val="0"/>
      <w:marBottom w:val="0"/>
      <w:divBdr>
        <w:top w:val="none" w:sz="0" w:space="0" w:color="auto"/>
        <w:left w:val="none" w:sz="0" w:space="0" w:color="auto"/>
        <w:bottom w:val="none" w:sz="0" w:space="0" w:color="auto"/>
        <w:right w:val="none" w:sz="0" w:space="0" w:color="auto"/>
      </w:divBdr>
    </w:div>
    <w:div w:id="2002345869">
      <w:bodyDiv w:val="1"/>
      <w:marLeft w:val="0"/>
      <w:marRight w:val="0"/>
      <w:marTop w:val="0"/>
      <w:marBottom w:val="0"/>
      <w:divBdr>
        <w:top w:val="none" w:sz="0" w:space="0" w:color="auto"/>
        <w:left w:val="none" w:sz="0" w:space="0" w:color="auto"/>
        <w:bottom w:val="none" w:sz="0" w:space="0" w:color="auto"/>
        <w:right w:val="none" w:sz="0" w:space="0" w:color="auto"/>
      </w:divBdr>
    </w:div>
    <w:div w:id="2074501431">
      <w:bodyDiv w:val="1"/>
      <w:marLeft w:val="0"/>
      <w:marRight w:val="0"/>
      <w:marTop w:val="0"/>
      <w:marBottom w:val="0"/>
      <w:divBdr>
        <w:top w:val="none" w:sz="0" w:space="0" w:color="auto"/>
        <w:left w:val="none" w:sz="0" w:space="0" w:color="auto"/>
        <w:bottom w:val="none" w:sz="0" w:space="0" w:color="auto"/>
        <w:right w:val="none" w:sz="0" w:space="0" w:color="auto"/>
      </w:divBdr>
    </w:div>
    <w:div w:id="211455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Zalo%20Temp\TempDownload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769DDB-3C4F-4F96-9327-7313981AB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927</TotalTime>
  <Pages>46</Pages>
  <Words>9755</Words>
  <Characters>55610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Phúc Minh Trương Truyền</cp:lastModifiedBy>
  <cp:revision>32</cp:revision>
  <cp:lastPrinted>2026-06-25T05:26:00Z</cp:lastPrinted>
  <dcterms:created xsi:type="dcterms:W3CDTF">2026-06-24T16:54:00Z</dcterms:created>
  <dcterms:modified xsi:type="dcterms:W3CDTF">2026-07-15T15:15:00Z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id="SdsuLj6d"/&gt;&lt;style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